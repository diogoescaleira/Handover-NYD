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25329203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0AC3E1B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12511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9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3D4D9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3D4D9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897D33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897D33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897D33" w:rsidRDefault="009E076A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897D3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32D53D2" w:rsidR="009E076A" w:rsidRPr="00897D33" w:rsidRDefault="006B4E04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897D33" w:rsidRDefault="007D146E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897D3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897D33">
              <w:rPr>
                <w:rFonts w:ascii="Santander Text" w:hAnsi="Santander Text"/>
                <w:lang w:val="pt-PT"/>
              </w:rPr>
              <w:t xml:space="preserve"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 </w:t>
            </w:r>
            <w:r w:rsidR="00026898"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897D33" w:rsidRDefault="001B2CC6" w:rsidP="00897D33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3D4D9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'TYP_OFF_BLNC_PRDCT'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774330">
            <w:pPr>
              <w:pStyle w:val="Tabletext"/>
              <w:numPr>
                <w:ilvl w:val="0"/>
                <w:numId w:val="49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'PRTCTN_ID', 'TYP_PRTCTN' e 'PRTCTN_VL'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774330">
            <w:pPr>
              <w:pStyle w:val="Tabletext"/>
              <w:numPr>
                <w:ilvl w:val="0"/>
                <w:numId w:val="49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‘COD_SOC’, 'DT_RFRNC', 'INSTRMNT_ID' e 'PRTCTN_ID'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7A4D1002" w14:textId="1D0D6E3B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03DC1049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3A9E095E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2FC2BCC8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5B6CFFEF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282D943C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583B846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1F85022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4AB7099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7DCA38B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28DE9B7F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E77C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3D4D9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3D4D9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3D4D9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3D4D9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3D4D9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3D4D9F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56897C04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v4.0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F6203DA" w:rsidR="00044E71" w:rsidRPr="00BD2CFA" w:rsidRDefault="00044E71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BD2CFA">
        <w:rPr>
          <w:rFonts w:ascii="Santander Text" w:hAnsi="Santander Text"/>
          <w:szCs w:val="18"/>
          <w:lang w:val="pt-PT"/>
        </w:rPr>
        <w:t>Atualmente o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Pr="00BD2CFA">
        <w:rPr>
          <w:rFonts w:ascii="Santander Text" w:hAnsi="Santander Text"/>
          <w:szCs w:val="18"/>
          <w:lang w:val="pt-PT"/>
        </w:rPr>
        <w:t xml:space="preserve">é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1C75FB52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516D98DF" w14:textId="7777777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748E95F3" w14:textId="77777777" w:rsidR="00044E71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8AA2274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BE02A5A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3881C4F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37A8C4C9" w:rsidR="002F5A94" w:rsidRDefault="00F52633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TYP_OFF_BLNC_PRDCT</w:t>
      </w:r>
    </w:p>
    <w:p w14:paraId="28CF472C" w14:textId="3BA1AE19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0054C4DD" w:rsidR="00830EDE" w:rsidRDefault="00830EDE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03EF510B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1C750678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DF92DCA" w:rsidR="006D3088" w:rsidRDefault="00511330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6611E05A" w:rsidR="00511330" w:rsidRP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BB5BBF">
        <w:rPr>
          <w:rFonts w:ascii="Santander Text" w:hAnsi="Santander Text"/>
          <w:lang w:val="pt-PT"/>
        </w:rPr>
        <w:t xml:space="preserve"> 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35184D">
        <w:rPr>
          <w:rFonts w:ascii="Santander Text" w:hAnsi="Santander Text"/>
          <w:lang w:val="pt-PT"/>
        </w:rPr>
        <w:t xml:space="preserve"> 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EC64957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Pr="00F86290">
        <w:rPr>
          <w:rFonts w:ascii="Santander Text" w:hAnsi="Santander Text"/>
          <w:i/>
          <w:iCs/>
          <w:szCs w:val="18"/>
          <w:lang w:val="pt-PT"/>
        </w:rPr>
        <w:t>COD_SOC, SUBPORTFOLIO_ID, DT_RFRNC, IMPRMNT_STTS, PRFRMNG_STTS, TYP_INSTRMNT, GRSS_CRRYNG_AMNT_INSTRMNT,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ACCMLTD_CHNGS_FV_CR_INSTRMNT, ACCNTNG_CLSSFCTN, CCF, PRVSNS_OFF_BLNC_SHT, ACCMLTD_IMPRMNT_INSTRMNT, COD_SOC_INTRGRP, DFLT_STTS_INSTRMNT, EAD, OFF_BLNC_SHT_AMNT_INSTRMNT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RWA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1504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104FD022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750CD049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PRTCTN_ID, TYP_PRTCTN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7777777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0183D044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COD_SOC, DT_RFRNC, 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INSTRMNT_ID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1" w:name="_Toc190708592"/>
      <w:bookmarkStart w:id="32" w:name="_Hlk146808630"/>
      <w:bookmarkStart w:id="33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4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1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2"/>
      <w:bookmarkEnd w:id="34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5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5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59C6D348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3FD0E588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C14B68">
        <w:rPr>
          <w:rFonts w:ascii="Santander Text" w:hAnsi="Santander Text"/>
          <w:szCs w:val="18"/>
          <w:lang w:val="pt-PT"/>
        </w:rPr>
        <w:t>4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</w:t>
      </w:r>
      <w:r w:rsidR="00D5008C" w:rsidRPr="00C14B68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7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834A81">
        <w:rPr>
          <w:rFonts w:ascii="Santander Text" w:hAnsi="Santander Text"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</w:t>
      </w:r>
      <w:r w:rsidR="0099317E" w:rsidRPr="00834A81">
        <w:rPr>
          <w:rFonts w:ascii="Santander Text" w:hAnsi="Santander Text"/>
          <w:szCs w:val="18"/>
          <w:lang w:val="pt-PT"/>
        </w:rPr>
        <w:t>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="00A91117" w:rsidRPr="00834A81">
        <w:rPr>
          <w:rFonts w:ascii="Santander Text" w:hAnsi="Santander Text"/>
          <w:szCs w:val="18"/>
          <w:lang w:val="pt-PT"/>
        </w:rPr>
        <w:t>MNGMNT_PRDCT</w:t>
      </w:r>
      <w:r w:rsidR="00174A85" w:rsidRPr="00834A81">
        <w:rPr>
          <w:rFonts w:ascii="Santander Text" w:hAnsi="Santander Text"/>
          <w:szCs w:val="18"/>
          <w:lang w:val="pt-PT"/>
        </w:rPr>
        <w:t>’</w:t>
      </w:r>
      <w:r w:rsidR="008763C1" w:rsidRPr="00834A81">
        <w:rPr>
          <w:rFonts w:ascii="Santander Text" w:hAnsi="Santander Text"/>
          <w:szCs w:val="18"/>
          <w:lang w:val="pt-PT"/>
        </w:rPr>
        <w:t>,</w:t>
      </w:r>
      <w:r w:rsidR="008763C1" w:rsidRPr="00F307DD">
        <w:rPr>
          <w:rFonts w:ascii="Santander Text" w:hAnsi="Santander Text"/>
          <w:szCs w:val="18"/>
          <w:lang w:val="pt-PT"/>
        </w:rPr>
        <w:t xml:space="preserve">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834A81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834A81">
        <w:rPr>
          <w:rFonts w:ascii="Santander Text" w:hAnsi="Santander Text"/>
          <w:szCs w:val="18"/>
          <w:lang w:val="pt-PT"/>
        </w:rPr>
        <w:t>’AREA_NEGOCIO’</w:t>
      </w:r>
      <w:r w:rsidR="00285BEB" w:rsidRPr="00834A81">
        <w:rPr>
          <w:rFonts w:ascii="Santander Text" w:hAnsi="Santander Text"/>
          <w:szCs w:val="18"/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33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8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9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5E77C7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AC93" w14:textId="77777777" w:rsidR="006B54F9" w:rsidRDefault="006B54F9" w:rsidP="00C702C7">
      <w:pPr>
        <w:spacing w:after="0" w:line="240" w:lineRule="auto"/>
      </w:pPr>
      <w:r>
        <w:separator/>
      </w:r>
    </w:p>
  </w:endnote>
  <w:endnote w:type="continuationSeparator" w:id="0">
    <w:p w14:paraId="6A31594C" w14:textId="77777777" w:rsidR="006B54F9" w:rsidRDefault="006B54F9" w:rsidP="00C702C7">
      <w:pPr>
        <w:spacing w:after="0" w:line="240" w:lineRule="auto"/>
      </w:pPr>
      <w:r>
        <w:continuationSeparator/>
      </w:r>
    </w:p>
  </w:endnote>
  <w:endnote w:type="continuationNotice" w:id="1">
    <w:p w14:paraId="43095077" w14:textId="77777777" w:rsidR="006B54F9" w:rsidRDefault="006B5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9C413" w14:textId="77777777" w:rsidR="006B54F9" w:rsidRDefault="006B54F9" w:rsidP="00C702C7">
      <w:pPr>
        <w:spacing w:after="0" w:line="240" w:lineRule="auto"/>
      </w:pPr>
      <w:r>
        <w:separator/>
      </w:r>
    </w:p>
  </w:footnote>
  <w:footnote w:type="continuationSeparator" w:id="0">
    <w:p w14:paraId="4F8C234D" w14:textId="77777777" w:rsidR="006B54F9" w:rsidRDefault="006B54F9" w:rsidP="00C702C7">
      <w:pPr>
        <w:spacing w:after="0" w:line="240" w:lineRule="auto"/>
      </w:pPr>
      <w:r>
        <w:continuationSeparator/>
      </w:r>
    </w:p>
  </w:footnote>
  <w:footnote w:type="continuationNotice" w:id="1">
    <w:p w14:paraId="186D7CB0" w14:textId="77777777" w:rsidR="006B54F9" w:rsidRDefault="006B54F9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4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6"/>
  </w:num>
  <w:num w:numId="14" w16cid:durableId="1441603207">
    <w:abstractNumId w:val="38"/>
  </w:num>
  <w:num w:numId="15" w16cid:durableId="1541749712">
    <w:abstractNumId w:val="27"/>
  </w:num>
  <w:num w:numId="16" w16cid:durableId="544870131">
    <w:abstractNumId w:val="16"/>
  </w:num>
  <w:num w:numId="17" w16cid:durableId="282809897">
    <w:abstractNumId w:val="32"/>
  </w:num>
  <w:num w:numId="18" w16cid:durableId="1054282133">
    <w:abstractNumId w:val="35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41"/>
  </w:num>
  <w:num w:numId="23" w16cid:durableId="1036663299">
    <w:abstractNumId w:val="42"/>
  </w:num>
  <w:num w:numId="24" w16cid:durableId="2068914877">
    <w:abstractNumId w:val="36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9"/>
  </w:num>
  <w:num w:numId="28" w16cid:durableId="1986659891">
    <w:abstractNumId w:val="15"/>
  </w:num>
  <w:num w:numId="29" w16cid:durableId="500194103">
    <w:abstractNumId w:val="37"/>
  </w:num>
  <w:num w:numId="30" w16cid:durableId="265815434">
    <w:abstractNumId w:val="43"/>
  </w:num>
  <w:num w:numId="31" w16cid:durableId="1983539597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4"/>
  </w:num>
  <w:num w:numId="33" w16cid:durableId="687373627">
    <w:abstractNumId w:val="28"/>
  </w:num>
  <w:num w:numId="34" w16cid:durableId="1283338810">
    <w:abstractNumId w:val="40"/>
  </w:num>
  <w:num w:numId="35" w16cid:durableId="909384392">
    <w:abstractNumId w:val="6"/>
  </w:num>
  <w:num w:numId="36" w16cid:durableId="1013724717">
    <w:abstractNumId w:val="29"/>
  </w:num>
  <w:num w:numId="37" w16cid:durableId="1828133757">
    <w:abstractNumId w:val="33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30"/>
  </w:num>
  <w:num w:numId="48" w16cid:durableId="1656030463">
    <w:abstractNumId w:val="24"/>
  </w:num>
  <w:num w:numId="49" w16cid:durableId="816847508">
    <w:abstractNumId w:val="3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E71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9E4"/>
    <w:rsid w:val="00261B43"/>
    <w:rsid w:val="0026278B"/>
    <w:rsid w:val="002628BC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68A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BEF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12F2"/>
    <w:rsid w:val="00531764"/>
    <w:rsid w:val="005319E3"/>
    <w:rsid w:val="0053226A"/>
    <w:rsid w:val="00532390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EDE"/>
    <w:rsid w:val="00831085"/>
    <w:rsid w:val="008323E3"/>
    <w:rsid w:val="00832A3D"/>
    <w:rsid w:val="00832A92"/>
    <w:rsid w:val="0083306D"/>
    <w:rsid w:val="00833B85"/>
    <w:rsid w:val="00833DC1"/>
    <w:rsid w:val="00834A8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461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530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587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8F6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290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122C32-6F92-49D8-B5DF-262741880679}"/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</TotalTime>
  <Pages>21</Pages>
  <Words>5770</Words>
  <Characters>31161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36858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</cp:revision>
  <cp:lastPrinted>2016-04-05T23:14:00Z</cp:lastPrinted>
  <dcterms:created xsi:type="dcterms:W3CDTF">2025-02-19T14:41:00Z</dcterms:created>
  <dcterms:modified xsi:type="dcterms:W3CDTF">2025-02-19T14:50:00Z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