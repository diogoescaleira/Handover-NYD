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25329203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12511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4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0AC3E1B" w:rsidR="00EF1D15" w:rsidRPr="00F307DD" w:rsidRDefault="00651AB5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</w:t>
          </w:r>
          <w:r w:rsidR="0012511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9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3D4D9F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3D4D9F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897D33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897D33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897D33" w:rsidRDefault="009E076A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897D33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32D53D2" w:rsidR="009E076A" w:rsidRPr="00897D33" w:rsidRDefault="006B4E04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AVRG_BLNC, 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AVRG_BLNC_OFF_BLNC</w:t>
            </w:r>
            <w:r w:rsidR="001327B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FB6AE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897D33" w:rsidRDefault="007D146E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897D33">
              <w:rPr>
                <w:rFonts w:ascii="Santander Text" w:hAnsi="Santander Text"/>
                <w:szCs w:val="18"/>
                <w:lang w:val="pt-PT"/>
              </w:rPr>
              <w:t>‘</w:t>
            </w:r>
            <w:r w:rsidR="000850C0" w:rsidRPr="00897D33">
              <w:rPr>
                <w:rFonts w:ascii="Santander Text" w:hAnsi="Santander Text"/>
                <w:lang w:val="pt-PT"/>
              </w:rPr>
              <w:t xml:space="preserve"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e ‘RWA’ </w:t>
            </w:r>
            <w:r w:rsidR="00026898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897D33" w:rsidRDefault="001B2CC6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897D33" w:rsidRDefault="001B2CC6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3D4D9F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774330">
            <w:pPr>
              <w:pStyle w:val="Tabletext"/>
              <w:numPr>
                <w:ilvl w:val="0"/>
                <w:numId w:val="49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'TYP_OFF_BLNC_PRDCT'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774330">
            <w:pPr>
              <w:pStyle w:val="Tabletext"/>
              <w:numPr>
                <w:ilvl w:val="0"/>
                <w:numId w:val="49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‘COD_SOC’, 'DT_RFRNC', 'PRTCTN_ID', 'TYP_PRTCTN' e 'PRTCTN_VL'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774330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‘COD_SOC’, 'DT_RFRNC', 'INSTRMNT_ID' e 'PRTCTN_ID'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7A4D1002" w14:textId="1D0D6E3B" w:rsidR="008D2B58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0708586" w:history="1">
            <w:r w:rsidR="008D2B58" w:rsidRPr="009F5195">
              <w:rPr>
                <w:rStyle w:val="Hyperlink"/>
                <w:noProof/>
              </w:rPr>
              <w:t>1. Introdução</w:t>
            </w:r>
            <w:r w:rsidR="008D2B58">
              <w:rPr>
                <w:noProof/>
                <w:webHidden/>
              </w:rPr>
              <w:tab/>
            </w:r>
            <w:r w:rsidR="008D2B58">
              <w:rPr>
                <w:noProof/>
                <w:webHidden/>
              </w:rPr>
              <w:fldChar w:fldCharType="begin"/>
            </w:r>
            <w:r w:rsidR="008D2B58">
              <w:rPr>
                <w:noProof/>
                <w:webHidden/>
              </w:rPr>
              <w:instrText xml:space="preserve"> PAGEREF _Toc190708586 \h </w:instrText>
            </w:r>
            <w:r w:rsidR="008D2B58">
              <w:rPr>
                <w:noProof/>
                <w:webHidden/>
              </w:rPr>
            </w:r>
            <w:r w:rsidR="008D2B58"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4</w:t>
            </w:r>
            <w:r w:rsidR="008D2B58">
              <w:rPr>
                <w:noProof/>
                <w:webHidden/>
              </w:rPr>
              <w:fldChar w:fldCharType="end"/>
            </w:r>
          </w:hyperlink>
        </w:p>
        <w:p w14:paraId="796C11E9" w14:textId="03DC1049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7" w:history="1">
            <w:r w:rsidRPr="009F5195">
              <w:rPr>
                <w:rStyle w:val="Hyperlink"/>
                <w:noProof/>
              </w:rPr>
              <w:t xml:space="preserve">2. Estrutura do </w:t>
            </w:r>
            <w:r w:rsidRPr="009F5195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81B25" w14:textId="3A9E095E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8" w:history="1">
            <w:r w:rsidRPr="009F5195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2BE3" w14:textId="2FC2BCC8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9" w:history="1">
            <w:r w:rsidRPr="009F5195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8E50" w14:textId="5B6CFFEF" w:rsidR="008D2B58" w:rsidRDefault="008D2B58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0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6DA7" w14:textId="282D943C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1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6A4C" w14:textId="583B8462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2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BC26" w14:textId="1F850221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3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F623" w14:textId="14AB7099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4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91FA" w14:textId="7DCA38B0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5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4.1.5.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0800" w14:textId="28DE9B7F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6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4.1.6.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EA4BC39" w:rsidR="00A37176" w:rsidRPr="00F307DD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F307DD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070858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0708587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3D4D9F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3D4D9F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3D4D9F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3D4D9F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3D4D9F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3D4D9F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F307D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 w:rsidRPr="00F307DD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F307DD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56897C04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v4.0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0708588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F307D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F307D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0708589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INSTRUMENT,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656F71" w:rsidRPr="00F307DD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0708590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070859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F6203DA" w:rsidR="00044E71" w:rsidRPr="00BD2CFA" w:rsidRDefault="00044E71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BD2CFA">
        <w:rPr>
          <w:rFonts w:ascii="Santander Text" w:hAnsi="Santander Text"/>
          <w:szCs w:val="18"/>
          <w:lang w:val="pt-PT"/>
        </w:rPr>
        <w:t>Atualmente o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Pr="00BD2CFA">
        <w:rPr>
          <w:rFonts w:ascii="Santander Text" w:hAnsi="Santander Text"/>
          <w:szCs w:val="18"/>
          <w:lang w:val="pt-PT"/>
        </w:rPr>
        <w:t xml:space="preserve">é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1C75FB52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516D98DF" w14:textId="7777777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Contratos que foram cancelados durante o ano de reporte, mas que apresentam rentabilidade no mês de reporte; </w:t>
      </w:r>
    </w:p>
    <w:p w14:paraId="748E95F3" w14:textId="77777777" w:rsidR="00044E71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68AA2274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1BE02A5A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Pr="00F307D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F307DD">
        <w:rPr>
          <w:rFonts w:ascii="Santander Text" w:hAnsi="Santander Text"/>
          <w:szCs w:val="18"/>
          <w:lang w:val="pt-PT"/>
        </w:rPr>
        <w:t xml:space="preserve">a soma entre o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4C636D" w:rsidRPr="00F307DD">
        <w:rPr>
          <w:rFonts w:ascii="Santander Text" w:hAnsi="Santander Text"/>
          <w:szCs w:val="18"/>
          <w:lang w:val="pt-PT"/>
        </w:rPr>
        <w:t xml:space="preserve"> e o saldo vencido</w:t>
      </w:r>
      <w:r w:rsidRPr="00F307D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F307DD">
        <w:rPr>
          <w:rFonts w:ascii="Santander Text" w:hAnsi="Santander Text"/>
          <w:szCs w:val="18"/>
          <w:lang w:val="pt-PT"/>
        </w:rPr>
        <w:t xml:space="preserve"> e c244</w:t>
      </w:r>
      <w:r w:rsidR="00014366" w:rsidRPr="00F307DD">
        <w:rPr>
          <w:rFonts w:ascii="Santander Text" w:hAnsi="Santander Text"/>
          <w:szCs w:val="18"/>
          <w:lang w:val="pt-PT"/>
        </w:rPr>
        <w:t>, respetivamente,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)</w:t>
      </w:r>
      <w:r w:rsidR="006E7A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F307DD">
        <w:rPr>
          <w:rFonts w:ascii="Santander Text" w:hAnsi="Santander Text"/>
          <w:szCs w:val="18"/>
          <w:lang w:val="pt-PT"/>
        </w:rPr>
        <w:t xml:space="preserve">soma de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>.</w:t>
      </w:r>
      <w:r w:rsidR="001A6BC0" w:rsidRPr="00F307DD">
        <w:rPr>
          <w:rFonts w:ascii="Santander Text" w:hAnsi="Santander Text"/>
          <w:szCs w:val="18"/>
          <w:lang w:val="pt-PT"/>
        </w:rPr>
        <w:t xml:space="preserve"> Caso </w:t>
      </w:r>
      <w:r w:rsidR="00014366" w:rsidRPr="00F307DD">
        <w:rPr>
          <w:rFonts w:ascii="Santander Text" w:hAnsi="Santander Text"/>
          <w:szCs w:val="18"/>
          <w:lang w:val="pt-PT"/>
        </w:rPr>
        <w:t>a</w:t>
      </w:r>
      <w:r w:rsidR="00A038C4" w:rsidRPr="00F307DD">
        <w:rPr>
          <w:rFonts w:ascii="Santander Text" w:hAnsi="Santander Text"/>
          <w:szCs w:val="18"/>
          <w:lang w:val="pt-PT"/>
        </w:rPr>
        <w:t xml:space="preserve">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="00A038C4"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F307D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F307DD">
        <w:rPr>
          <w:rFonts w:ascii="Santander Text" w:hAnsi="Santander Text"/>
          <w:szCs w:val="18"/>
          <w:lang w:val="pt-PT"/>
        </w:rPr>
        <w:t xml:space="preserve"> </w:t>
      </w:r>
      <w:r w:rsidR="00B06001" w:rsidRPr="00F307DD">
        <w:rPr>
          <w:rFonts w:ascii="Santander Text" w:hAnsi="Santander Text"/>
          <w:szCs w:val="18"/>
          <w:lang w:val="pt-PT"/>
        </w:rPr>
        <w:t>2</w:t>
      </w:r>
      <w:r w:rsidR="001A6BC0" w:rsidRPr="00F307D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F307DD">
        <w:rPr>
          <w:rFonts w:ascii="Santander Text" w:hAnsi="Santander Text"/>
          <w:szCs w:val="18"/>
          <w:lang w:val="pt-PT"/>
        </w:rPr>
        <w:t>, deve</w:t>
      </w:r>
      <w:r w:rsidR="00457BCB" w:rsidRPr="00F307DD">
        <w:rPr>
          <w:rFonts w:ascii="Santander Text" w:hAnsi="Santander Text"/>
          <w:szCs w:val="18"/>
          <w:lang w:val="pt-PT"/>
        </w:rPr>
        <w:t xml:space="preserve"> </w:t>
      </w:r>
      <w:r w:rsidR="000F276F" w:rsidRPr="00F307D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F307DD">
        <w:rPr>
          <w:rFonts w:ascii="Santander Text" w:hAnsi="Santander Text"/>
          <w:szCs w:val="18"/>
          <w:lang w:val="pt-PT"/>
        </w:rPr>
        <w:t>), quando a soma destas é diferente de zero ((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/total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mas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753A45A2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 GRSS_INTRST_INCM, GRSS_CMMSSN_INCM, GRSS_CMMSSN_EXPNS_OFF_BLNC, INTRNL_TRNSFR_RT, BSNSS_AREA,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 </w:t>
      </w:r>
      <w:r w:rsidR="00373CEB" w:rsidRPr="00F307D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0A4274" w:rsidRPr="00F307DD">
        <w:rPr>
          <w:rFonts w:ascii="Santander Text" w:hAnsi="Santander Text"/>
          <w:szCs w:val="18"/>
          <w:lang w:val="pt-PT"/>
        </w:rPr>
        <w:t>3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F307DD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F307DD">
        <w:rPr>
          <w:rFonts w:ascii="Santander Text" w:hAnsi="Santander Text"/>
          <w:szCs w:val="18"/>
          <w:lang w:val="pt-PT"/>
        </w:rPr>
        <w:t>j</w:t>
      </w:r>
      <w:r w:rsidRPr="00F307DD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3AC73B62" w14:textId="246378FE" w:rsidR="002C231D" w:rsidRPr="00F307DD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>MNGMNT_PRDCT</w:t>
      </w:r>
    </w:p>
    <w:p w14:paraId="3882E96C" w14:textId="20293926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F307DD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F307DD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F307DD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F307DD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F307DD">
        <w:rPr>
          <w:rFonts w:ascii="Santander Text" w:hAnsi="Santander Text"/>
          <w:i/>
          <w:iCs/>
          <w:szCs w:val="18"/>
        </w:rPr>
        <w:lastRenderedPageBreak/>
        <w:t xml:space="preserve">BSNSS_AREA_DSTNTN, COD_SOC_DSTNTN, </w:t>
      </w:r>
      <w:r w:rsidR="001B4D6B" w:rsidRPr="00F307DD">
        <w:rPr>
          <w:rFonts w:ascii="Santander Text" w:hAnsi="Santander Text"/>
          <w:i/>
          <w:iCs/>
          <w:szCs w:val="18"/>
        </w:rPr>
        <w:t>FLG_INTRBSNSS, INTRBSNSS_ADJ_COD</w:t>
      </w:r>
      <w:r w:rsidRPr="00F307DD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Não existem à data operações internegócio na carteira do Banco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13881C4F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4A4EAC" w:rsidRPr="00F307DD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37A8C4C9" w:rsidR="002F5A94" w:rsidRDefault="00F52633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TYP_OFF_BLNC_PRDCT</w:t>
      </w:r>
    </w:p>
    <w:p w14:paraId="28CF472C" w14:textId="3BA1AE19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0054C4DD" w:rsidR="00830EDE" w:rsidRDefault="00830EDE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03EF510B" w:rsidR="006D3088" w:rsidRDefault="006D3088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1C750678" w:rsidR="006D3088" w:rsidRDefault="006D3088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DF92DCA" w:rsidR="006D3088" w:rsidRDefault="00511330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6611E05A" w:rsidR="00511330" w:rsidRP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BB5BBF">
        <w:rPr>
          <w:rFonts w:ascii="Santander Text" w:hAnsi="Santander Text"/>
          <w:lang w:val="pt-PT"/>
        </w:rPr>
        <w:t xml:space="preserve"> 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35184D">
        <w:rPr>
          <w:rFonts w:ascii="Santander Text" w:hAnsi="Santander Text"/>
          <w:lang w:val="pt-PT"/>
        </w:rPr>
        <w:t xml:space="preserve"> 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0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0"/>
    <w:p w14:paraId="6786BEA2" w14:textId="7EC64957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Pr="00F86290">
        <w:rPr>
          <w:rFonts w:ascii="Santander Text" w:hAnsi="Santander Text"/>
          <w:i/>
          <w:iCs/>
          <w:szCs w:val="18"/>
          <w:lang w:val="pt-PT"/>
        </w:rPr>
        <w:t>COD_SOC, SUBPORTFOLIO_ID, DT_RFRNC, IMPRMNT_STTS, PRFRMNG_STTS, TYP_INSTRMNT, GRSS_CRRYNG_AMNT_INSTRMNT,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ACCMLTD_CHNGS_FV_CR_INSTRMNT, ACCNTNG_CLSSFCTN, CCF, PRVSNS_OFF_BLNC_SHT, ACCMLTD_IMPRMNT_INSTRMNT, COD_SOC_INTRGRP, DFLT_STTS_INSTRMNT, EAD, OFF_BLNC_SHT_AMNT_INSTRMNT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RWA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E15043F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104FD022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Default="00BB0835" w:rsidP="00BB0835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3115969E" w14:textId="750CD049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COD_SOC, DT_RFRNC, 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PRTCTN_ID, TYP_PRTCTN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7777777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lastRenderedPageBreak/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1DA74A29" w14:textId="0183D044" w:rsidR="0043243D" w:rsidRPr="00CB17CC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COD_SOC, DT_RFRNC, 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INSTRMNT_ID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1" w:name="_Toc190708592"/>
      <w:bookmarkStart w:id="32" w:name="_Hlk146808630"/>
      <w:bookmarkStart w:id="33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4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1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2"/>
      <w:bookmarkEnd w:id="34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F307DD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F307DD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5" w:name="_Toc19070859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5"/>
    </w:p>
    <w:p w14:paraId="58DE857A" w14:textId="7F2FC483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07DD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cd_captools.ct207_rent_over. </w:t>
      </w:r>
    </w:p>
    <w:p w14:paraId="4ECB772A" w14:textId="02367074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6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6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848"/>
        <w:gridCol w:w="1701"/>
        <w:gridCol w:w="2409"/>
        <w:gridCol w:w="1417"/>
        <w:gridCol w:w="2642"/>
      </w:tblGrid>
      <w:tr w:rsidR="00D6372D" w:rsidRPr="00F307DD" w14:paraId="1D7C614C" w14:textId="77777777" w:rsidTr="00D63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943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336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86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465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D6372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336" w:type="pct"/>
            <w:noWrap/>
            <w:hideMark/>
          </w:tcPr>
          <w:p w14:paraId="7AA6EF32" w14:textId="5179BC42" w:rsidR="0042751C" w:rsidRPr="00C45A9A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GRSS_CMMSSN_INCM</w:t>
            </w:r>
          </w:p>
        </w:tc>
        <w:tc>
          <w:tcPr>
            <w:tcW w:w="786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  <w:noWrap/>
            <w:hideMark/>
          </w:tcPr>
          <w:p w14:paraId="62EAAA79" w14:textId="05E13ABB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</w:t>
            </w:r>
          </w:p>
        </w:tc>
        <w:tc>
          <w:tcPr>
            <w:tcW w:w="786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D6372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86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465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D6372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1084B6F3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NT_LN_LSS_PRVSN</w:t>
            </w:r>
          </w:p>
        </w:tc>
        <w:tc>
          <w:tcPr>
            <w:tcW w:w="786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D6372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  <w:hideMark/>
          </w:tcPr>
          <w:p w14:paraId="762A5288" w14:textId="77777777" w:rsidR="00AD7F4F" w:rsidRPr="00C45A9A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GRSS_INTRST_EXPNS</w:t>
            </w:r>
          </w:p>
        </w:tc>
        <w:tc>
          <w:tcPr>
            <w:tcW w:w="786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465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D6372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</w:tcPr>
          <w:p w14:paraId="636D273C" w14:textId="64FA0812" w:rsidR="00723344" w:rsidRPr="00C45A9A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NT_LN_LSS_PRVSN_OFF_BLNC</w:t>
            </w:r>
          </w:p>
        </w:tc>
        <w:tc>
          <w:tcPr>
            <w:tcW w:w="786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D6372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5D9834A3" w14:textId="17D52D15" w:rsidR="00377A86" w:rsidRPr="00C45A9A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</w:t>
            </w:r>
          </w:p>
        </w:tc>
        <w:tc>
          <w:tcPr>
            <w:tcW w:w="786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465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D6372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36DBAB7" w14:textId="47A9D2FB" w:rsidR="00DE11C9" w:rsidRPr="00C45A9A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</w:t>
            </w:r>
          </w:p>
        </w:tc>
        <w:tc>
          <w:tcPr>
            <w:tcW w:w="786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465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D6372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5CDC191" w14:textId="580CAA5C" w:rsidR="00FB760E" w:rsidRPr="00C45A9A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GNS_FNNCL_TRNSCTN_EXCHNG_DFFRNCS</w:t>
            </w:r>
          </w:p>
        </w:tc>
        <w:tc>
          <w:tcPr>
            <w:tcW w:w="786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465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336" w:type="pct"/>
          </w:tcPr>
          <w:p w14:paraId="6E312EEA" w14:textId="69D30E88" w:rsidR="0028793D" w:rsidRPr="00F307DD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</w:t>
            </w:r>
          </w:p>
        </w:tc>
        <w:tc>
          <w:tcPr>
            <w:tcW w:w="786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465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943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336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86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465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59C6D348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3FD0E588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cd_loan_tapes_bce .lt824_assoc_kpi_gd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C14B68">
        <w:rPr>
          <w:rFonts w:ascii="Santander Text" w:hAnsi="Santander Text"/>
          <w:szCs w:val="18"/>
          <w:lang w:val="pt-PT"/>
        </w:rPr>
        <w:t>4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ainda só tinha sido revist</w:t>
      </w:r>
      <w:r w:rsidR="00E161C9">
        <w:rPr>
          <w:rFonts w:ascii="Santander Text" w:hAnsi="Santander Text"/>
          <w:szCs w:val="18"/>
          <w:lang w:val="pt-PT"/>
        </w:rPr>
        <w:t>a</w:t>
      </w:r>
      <w:r w:rsidR="00D5008C">
        <w:rPr>
          <w:rFonts w:ascii="Santander Text" w:hAnsi="Santander Text"/>
          <w:szCs w:val="18"/>
          <w:lang w:val="pt-PT"/>
        </w:rPr>
        <w:t xml:space="preserve"> a metodologia do </w:t>
      </w:r>
      <w:r w:rsidR="00D5008C" w:rsidRPr="00C14B68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6712EE">
        <w:rPr>
          <w:rFonts w:ascii="Santander Text" w:hAnsi="Santander Text"/>
          <w:szCs w:val="18"/>
          <w:lang w:val="pt-PT"/>
        </w:rPr>
        <w:t xml:space="preserve">. Assim sendo, os restantes </w:t>
      </w:r>
      <w:r w:rsidR="003E64E0">
        <w:rPr>
          <w:rFonts w:ascii="Santander Text" w:hAnsi="Santander Text"/>
          <w:szCs w:val="18"/>
          <w:lang w:val="pt-PT"/>
        </w:rPr>
        <w:t>conceitos</w:t>
      </w:r>
      <w:r w:rsidR="006712EE">
        <w:rPr>
          <w:rFonts w:ascii="Santander Text" w:hAnsi="Santander Text"/>
          <w:szCs w:val="18"/>
          <w:lang w:val="pt-PT"/>
        </w:rPr>
        <w:t xml:space="preserve"> ainda se </w:t>
      </w:r>
      <w:r w:rsidR="00AD59FF">
        <w:rPr>
          <w:rFonts w:ascii="Santander Text" w:hAnsi="Santander Text"/>
          <w:szCs w:val="18"/>
          <w:lang w:val="pt-PT"/>
        </w:rPr>
        <w:t xml:space="preserve">encontram em </w:t>
      </w:r>
      <w:r w:rsidR="005700A4">
        <w:rPr>
          <w:rFonts w:ascii="Santander Text" w:hAnsi="Santander Text"/>
          <w:szCs w:val="18"/>
          <w:lang w:val="pt-PT"/>
        </w:rPr>
        <w:t>âmbito de análise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Adicionalmente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hAnsi="Santander Text"/>
          <w:szCs w:val="18"/>
          <w:lang w:val="pt-PT"/>
        </w:rPr>
        <w:t>AVRG_BLNC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5E54FB" w:rsidRPr="00F307DD">
        <w:rPr>
          <w:rFonts w:ascii="Santander Text" w:hAnsi="Santander Text"/>
          <w:szCs w:val="18"/>
          <w:lang w:val="pt-PT"/>
        </w:rPr>
        <w:t>AVRG_BLNC_OFF_BLNC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EE259A" w:rsidRPr="00EE25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7" w:name="_Toc19070859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7"/>
    </w:p>
    <w:p w14:paraId="0080C108" w14:textId="10988B3A" w:rsidR="00950814" w:rsidRDefault="008F428D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834A81">
        <w:rPr>
          <w:rFonts w:ascii="Santander Text" w:hAnsi="Santander Text"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1043EAF7" w14:textId="148CD354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120880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20880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120880">
        <w:rPr>
          <w:rFonts w:ascii="Santander Text" w:hAnsi="Santander Text"/>
          <w:szCs w:val="18"/>
          <w:lang w:val="pt-PT"/>
        </w:rPr>
        <w:t xml:space="preserve"> 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ampo</w:t>
      </w:r>
      <w:r w:rsidRPr="00120880">
        <w:rPr>
          <w:rFonts w:ascii="Santander Text" w:hAnsi="Santander Text"/>
          <w:szCs w:val="18"/>
          <w:lang w:val="pt-PT"/>
        </w:rPr>
        <w:t xml:space="preserve"> e </w:t>
      </w:r>
      <w:r w:rsidRPr="00120880">
        <w:rPr>
          <w:rFonts w:ascii="Santander Text" w:hAnsi="Santander Text"/>
          <w:i/>
          <w:iCs/>
          <w:szCs w:val="18"/>
          <w:lang w:val="pt-PT"/>
        </w:rPr>
        <w:t>ordem</w:t>
      </w:r>
      <w:r w:rsidRPr="00120880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120880">
        <w:rPr>
          <w:rFonts w:ascii="Santander Text" w:hAnsi="Santander Text"/>
          <w:szCs w:val="18"/>
          <w:lang w:val="pt-PT"/>
        </w:rPr>
        <w:t xml:space="preserve"> = </w:t>
      </w:r>
      <w:r w:rsidR="0099317E" w:rsidRPr="00120880">
        <w:rPr>
          <w:rFonts w:ascii="Santander Text" w:hAnsi="Santander Text"/>
          <w:i/>
          <w:iCs/>
          <w:szCs w:val="18"/>
          <w:lang w:val="pt-PT"/>
        </w:rPr>
        <w:t>’</w:t>
      </w:r>
      <w:r w:rsidR="0099317E" w:rsidRPr="00834A81">
        <w:rPr>
          <w:rFonts w:ascii="Santander Text" w:hAnsi="Santander Text"/>
          <w:szCs w:val="18"/>
          <w:lang w:val="pt-PT"/>
        </w:rPr>
        <w:t>AREA_NEGOCIO’</w:t>
      </w:r>
      <w:r w:rsidR="00453DCC" w:rsidRPr="00120880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F307D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F307D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="00A91117" w:rsidRPr="00834A81">
        <w:rPr>
          <w:rFonts w:ascii="Santander Text" w:hAnsi="Santander Text"/>
          <w:szCs w:val="18"/>
          <w:lang w:val="pt-PT"/>
        </w:rPr>
        <w:t>MNGMNT_PRDCT</w:t>
      </w:r>
      <w:r w:rsidR="00174A85" w:rsidRPr="00834A81">
        <w:rPr>
          <w:rFonts w:ascii="Santander Text" w:hAnsi="Santander Text"/>
          <w:szCs w:val="18"/>
          <w:lang w:val="pt-PT"/>
        </w:rPr>
        <w:t>’</w:t>
      </w:r>
      <w:r w:rsidR="008763C1" w:rsidRPr="00834A81">
        <w:rPr>
          <w:rFonts w:ascii="Santander Text" w:hAnsi="Santander Text"/>
          <w:szCs w:val="18"/>
          <w:lang w:val="pt-PT"/>
        </w:rPr>
        <w:t>,</w:t>
      </w:r>
      <w:r w:rsidR="008763C1" w:rsidRPr="00F307DD">
        <w:rPr>
          <w:rFonts w:ascii="Santander Text" w:hAnsi="Santander Text"/>
          <w:szCs w:val="18"/>
          <w:lang w:val="pt-PT"/>
        </w:rPr>
        <w:t xml:space="preserve"> d</w:t>
      </w:r>
      <w:r w:rsidR="00701A9B" w:rsidRPr="00F307D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F307DD">
        <w:rPr>
          <w:rFonts w:ascii="Santander Text" w:hAnsi="Santander Text"/>
          <w:szCs w:val="18"/>
          <w:lang w:val="pt-PT"/>
        </w:rPr>
        <w:t>;</w:t>
      </w:r>
    </w:p>
    <w:p w14:paraId="7E3B3F45" w14:textId="6A4C4755" w:rsidR="004E476E" w:rsidRPr="00834A81" w:rsidRDefault="00463EA9" w:rsidP="004E476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uma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F307DD">
        <w:rPr>
          <w:rFonts w:ascii="Santander Text" w:hAnsi="Santander Text"/>
          <w:szCs w:val="18"/>
          <w:lang w:val="pt-PT"/>
        </w:rPr>
        <w:t xml:space="preserve"> quando </w:t>
      </w:r>
      <w:r w:rsidR="00732DE8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F307DD">
        <w:rPr>
          <w:rFonts w:ascii="Santander Text" w:hAnsi="Santander Text"/>
          <w:szCs w:val="18"/>
          <w:lang w:val="pt-PT"/>
        </w:rPr>
        <w:t xml:space="preserve"> =</w:t>
      </w:r>
      <w:r w:rsidR="00D53393" w:rsidRPr="00834A81">
        <w:rPr>
          <w:rFonts w:ascii="Santander Text" w:hAnsi="Santander Text"/>
          <w:szCs w:val="18"/>
          <w:lang w:val="pt-PT"/>
        </w:rPr>
        <w:t>’AREA_NEGOCIO’</w:t>
      </w:r>
      <w:r w:rsidR="00285BEB" w:rsidRPr="00834A81">
        <w:rPr>
          <w:rFonts w:ascii="Santander Text" w:hAnsi="Santander Text"/>
          <w:szCs w:val="18"/>
          <w:lang w:val="pt-PT"/>
        </w:rPr>
        <w:t xml:space="preserve"> or ‘MNGMNT_PRDCT’.</w:t>
      </w:r>
      <w:bookmarkEnd w:id="15"/>
      <w:bookmarkEnd w:id="16"/>
      <w:bookmarkEnd w:id="17"/>
      <w:bookmarkEnd w:id="18"/>
      <w:bookmarkEnd w:id="19"/>
      <w:bookmarkEnd w:id="33"/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8" w:name="_Toc19070859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38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77F0F184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 xml:space="preserve">2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553BCDC3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Tabela 2 -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 w:rsidP="005E328A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9" w:name="_Toc19070859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39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0F02019E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>3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6AE977E6" w:rsidR="004A2F68" w:rsidRPr="00F307DD" w:rsidRDefault="004A2F68" w:rsidP="005E77C7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0429FFFE" w:rsidR="004A2F68" w:rsidRPr="00F307DD" w:rsidRDefault="004A2F68" w:rsidP="005E77C7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Apesar do ‘TYP_OFF_BLNC_PRDCT 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5E77C7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F307DD">
        <w:rPr>
          <w:rFonts w:ascii="Santander Text" w:hAnsi="Santander Text"/>
          <w:szCs w:val="18"/>
          <w:lang w:val="pt-PT"/>
        </w:rPr>
        <w:t xml:space="preserve">ACCMLTD_IMPRMNT_INSTRMNT’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008FDD83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B73AD1">
        <w:rPr>
          <w:rFonts w:ascii="Santander Text" w:hAnsi="Santander Text"/>
          <w:color w:val="auto"/>
          <w:sz w:val="18"/>
          <w:lang w:val="pt-PT"/>
        </w:rPr>
        <w:t>3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AC93" w14:textId="77777777" w:rsidR="006B54F9" w:rsidRDefault="006B54F9" w:rsidP="00C702C7">
      <w:pPr>
        <w:spacing w:after="0" w:line="240" w:lineRule="auto"/>
      </w:pPr>
      <w:r>
        <w:separator/>
      </w:r>
    </w:p>
  </w:endnote>
  <w:endnote w:type="continuationSeparator" w:id="0">
    <w:p w14:paraId="6A31594C" w14:textId="77777777" w:rsidR="006B54F9" w:rsidRDefault="006B54F9" w:rsidP="00C702C7">
      <w:pPr>
        <w:spacing w:after="0" w:line="240" w:lineRule="auto"/>
      </w:pPr>
      <w:r>
        <w:continuationSeparator/>
      </w:r>
    </w:p>
  </w:endnote>
  <w:endnote w:type="continuationNotice" w:id="1">
    <w:p w14:paraId="43095077" w14:textId="77777777" w:rsidR="006B54F9" w:rsidRDefault="006B54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9C413" w14:textId="77777777" w:rsidR="006B54F9" w:rsidRDefault="006B54F9" w:rsidP="00C702C7">
      <w:pPr>
        <w:spacing w:after="0" w:line="240" w:lineRule="auto"/>
      </w:pPr>
      <w:r>
        <w:separator/>
      </w:r>
    </w:p>
  </w:footnote>
  <w:footnote w:type="continuationSeparator" w:id="0">
    <w:p w14:paraId="4F8C234D" w14:textId="77777777" w:rsidR="006B54F9" w:rsidRDefault="006B54F9" w:rsidP="00C702C7">
      <w:pPr>
        <w:spacing w:after="0" w:line="240" w:lineRule="auto"/>
      </w:pPr>
      <w:r>
        <w:continuationSeparator/>
      </w:r>
    </w:p>
  </w:footnote>
  <w:footnote w:type="continuationNotice" w:id="1">
    <w:p w14:paraId="186D7CB0" w14:textId="77777777" w:rsidR="006B54F9" w:rsidRDefault="006B54F9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08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4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6"/>
  </w:num>
  <w:num w:numId="14" w16cid:durableId="1441603207">
    <w:abstractNumId w:val="38"/>
  </w:num>
  <w:num w:numId="15" w16cid:durableId="1541749712">
    <w:abstractNumId w:val="27"/>
  </w:num>
  <w:num w:numId="16" w16cid:durableId="544870131">
    <w:abstractNumId w:val="16"/>
  </w:num>
  <w:num w:numId="17" w16cid:durableId="282809897">
    <w:abstractNumId w:val="32"/>
  </w:num>
  <w:num w:numId="18" w16cid:durableId="1054282133">
    <w:abstractNumId w:val="35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41"/>
  </w:num>
  <w:num w:numId="23" w16cid:durableId="1036663299">
    <w:abstractNumId w:val="42"/>
  </w:num>
  <w:num w:numId="24" w16cid:durableId="2068914877">
    <w:abstractNumId w:val="36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9"/>
  </w:num>
  <w:num w:numId="28" w16cid:durableId="1986659891">
    <w:abstractNumId w:val="15"/>
  </w:num>
  <w:num w:numId="29" w16cid:durableId="500194103">
    <w:abstractNumId w:val="37"/>
  </w:num>
  <w:num w:numId="30" w16cid:durableId="265815434">
    <w:abstractNumId w:val="43"/>
  </w:num>
  <w:num w:numId="31" w16cid:durableId="1983539597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4"/>
  </w:num>
  <w:num w:numId="33" w16cid:durableId="687373627">
    <w:abstractNumId w:val="28"/>
  </w:num>
  <w:num w:numId="34" w16cid:durableId="1283338810">
    <w:abstractNumId w:val="40"/>
  </w:num>
  <w:num w:numId="35" w16cid:durableId="909384392">
    <w:abstractNumId w:val="6"/>
  </w:num>
  <w:num w:numId="36" w16cid:durableId="1013724717">
    <w:abstractNumId w:val="29"/>
  </w:num>
  <w:num w:numId="37" w16cid:durableId="1828133757">
    <w:abstractNumId w:val="33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30"/>
  </w:num>
  <w:num w:numId="48" w16cid:durableId="1656030463">
    <w:abstractNumId w:val="24"/>
  </w:num>
  <w:num w:numId="49" w16cid:durableId="816847508">
    <w:abstractNumId w:val="3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5F2"/>
    <w:rsid w:val="00031B28"/>
    <w:rsid w:val="00031D69"/>
    <w:rsid w:val="00031F9C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4E71"/>
    <w:rsid w:val="00044FFF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611A"/>
    <w:rsid w:val="0005645F"/>
    <w:rsid w:val="000567DC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686"/>
    <w:rsid w:val="0006288A"/>
    <w:rsid w:val="0006317C"/>
    <w:rsid w:val="0006327A"/>
    <w:rsid w:val="000637A6"/>
    <w:rsid w:val="00063E1A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0C0"/>
    <w:rsid w:val="000856EC"/>
    <w:rsid w:val="00085BB0"/>
    <w:rsid w:val="00085D3C"/>
    <w:rsid w:val="00085DDD"/>
    <w:rsid w:val="000863FD"/>
    <w:rsid w:val="00086F1B"/>
    <w:rsid w:val="000873BF"/>
    <w:rsid w:val="00087616"/>
    <w:rsid w:val="00087B05"/>
    <w:rsid w:val="00090B71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73D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C22"/>
    <w:rsid w:val="000F662A"/>
    <w:rsid w:val="000F670F"/>
    <w:rsid w:val="000F77FB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41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114"/>
    <w:rsid w:val="001253F6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7BD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45D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46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956"/>
    <w:rsid w:val="001B057D"/>
    <w:rsid w:val="001B0F94"/>
    <w:rsid w:val="001B1A24"/>
    <w:rsid w:val="001B1DAB"/>
    <w:rsid w:val="001B2B8B"/>
    <w:rsid w:val="001B2CC6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3A7A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00D"/>
    <w:rsid w:val="001E10DE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694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59B"/>
    <w:rsid w:val="002208FF"/>
    <w:rsid w:val="00220CCF"/>
    <w:rsid w:val="00220CF5"/>
    <w:rsid w:val="0022183A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14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0C9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206"/>
    <w:rsid w:val="0026140D"/>
    <w:rsid w:val="002615E6"/>
    <w:rsid w:val="002619E4"/>
    <w:rsid w:val="00261B43"/>
    <w:rsid w:val="0026278B"/>
    <w:rsid w:val="002628BC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8CC"/>
    <w:rsid w:val="00275CC5"/>
    <w:rsid w:val="00275F2D"/>
    <w:rsid w:val="00275F31"/>
    <w:rsid w:val="00276A96"/>
    <w:rsid w:val="00276B29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5BEB"/>
    <w:rsid w:val="0028644A"/>
    <w:rsid w:val="00286EF8"/>
    <w:rsid w:val="00286F4F"/>
    <w:rsid w:val="002874FA"/>
    <w:rsid w:val="0028793D"/>
    <w:rsid w:val="00287A2D"/>
    <w:rsid w:val="00291B2A"/>
    <w:rsid w:val="00291E3F"/>
    <w:rsid w:val="00292FB1"/>
    <w:rsid w:val="002930B2"/>
    <w:rsid w:val="002933C9"/>
    <w:rsid w:val="00293C24"/>
    <w:rsid w:val="00293E5A"/>
    <w:rsid w:val="00294252"/>
    <w:rsid w:val="00294BBA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67"/>
    <w:rsid w:val="002B0621"/>
    <w:rsid w:val="002B09CC"/>
    <w:rsid w:val="002B1059"/>
    <w:rsid w:val="002B16B7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B56"/>
    <w:rsid w:val="002C4E6C"/>
    <w:rsid w:val="002C4E7A"/>
    <w:rsid w:val="002C4F63"/>
    <w:rsid w:val="002C514E"/>
    <w:rsid w:val="002C5B47"/>
    <w:rsid w:val="002C5FEA"/>
    <w:rsid w:val="002C690A"/>
    <w:rsid w:val="002C6F50"/>
    <w:rsid w:val="002C721E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CEE"/>
    <w:rsid w:val="002D5DB6"/>
    <w:rsid w:val="002D6B5D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1AC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280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A94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84D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783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6FEC"/>
    <w:rsid w:val="003874EA"/>
    <w:rsid w:val="0038755F"/>
    <w:rsid w:val="003878A0"/>
    <w:rsid w:val="00387A7B"/>
    <w:rsid w:val="00387D3C"/>
    <w:rsid w:val="003901B4"/>
    <w:rsid w:val="003903F0"/>
    <w:rsid w:val="003917BF"/>
    <w:rsid w:val="0039181B"/>
    <w:rsid w:val="00391D4C"/>
    <w:rsid w:val="003923FD"/>
    <w:rsid w:val="00392640"/>
    <w:rsid w:val="00392A99"/>
    <w:rsid w:val="00392AEE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2AE"/>
    <w:rsid w:val="003A1613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0BB7"/>
    <w:rsid w:val="003B11BD"/>
    <w:rsid w:val="003B1208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438"/>
    <w:rsid w:val="003D459F"/>
    <w:rsid w:val="003D4C13"/>
    <w:rsid w:val="003D4D9F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29BD"/>
    <w:rsid w:val="003F44A3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5176"/>
    <w:rsid w:val="00425D77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3D"/>
    <w:rsid w:val="0043249A"/>
    <w:rsid w:val="00435569"/>
    <w:rsid w:val="0043585C"/>
    <w:rsid w:val="0043587C"/>
    <w:rsid w:val="00435AD6"/>
    <w:rsid w:val="00435B0B"/>
    <w:rsid w:val="00435D57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59F"/>
    <w:rsid w:val="0048068A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BEF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2439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476E"/>
    <w:rsid w:val="004E5420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4FF"/>
    <w:rsid w:val="004F2922"/>
    <w:rsid w:val="004F2A00"/>
    <w:rsid w:val="004F2AE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D47"/>
    <w:rsid w:val="00504146"/>
    <w:rsid w:val="00504360"/>
    <w:rsid w:val="00504552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A3F"/>
    <w:rsid w:val="00513A92"/>
    <w:rsid w:val="00514433"/>
    <w:rsid w:val="00514542"/>
    <w:rsid w:val="00514652"/>
    <w:rsid w:val="00514698"/>
    <w:rsid w:val="005148B7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12F2"/>
    <w:rsid w:val="00531764"/>
    <w:rsid w:val="005319E3"/>
    <w:rsid w:val="0053226A"/>
    <w:rsid w:val="00532390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4021F"/>
    <w:rsid w:val="005406B2"/>
    <w:rsid w:val="00541143"/>
    <w:rsid w:val="00541642"/>
    <w:rsid w:val="005418F8"/>
    <w:rsid w:val="00541A48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6F47"/>
    <w:rsid w:val="00567A94"/>
    <w:rsid w:val="00567CAA"/>
    <w:rsid w:val="00567E39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3E0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6AAA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02C"/>
    <w:rsid w:val="005914F9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77C4"/>
    <w:rsid w:val="005B7A41"/>
    <w:rsid w:val="005C0B5A"/>
    <w:rsid w:val="005C1030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20FE"/>
    <w:rsid w:val="00643184"/>
    <w:rsid w:val="00643895"/>
    <w:rsid w:val="00643AA1"/>
    <w:rsid w:val="00643ED1"/>
    <w:rsid w:val="0064401C"/>
    <w:rsid w:val="00644035"/>
    <w:rsid w:val="00644063"/>
    <w:rsid w:val="0064425B"/>
    <w:rsid w:val="00644BB1"/>
    <w:rsid w:val="00644F6F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AB5"/>
    <w:rsid w:val="00652378"/>
    <w:rsid w:val="006528C9"/>
    <w:rsid w:val="0065370B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2EE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6FA"/>
    <w:rsid w:val="006A2CF2"/>
    <w:rsid w:val="006A2D9A"/>
    <w:rsid w:val="006A354A"/>
    <w:rsid w:val="006A36D6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52C"/>
    <w:rsid w:val="006C2C4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6D0C"/>
    <w:rsid w:val="006D70AB"/>
    <w:rsid w:val="006D7308"/>
    <w:rsid w:val="006D7BE6"/>
    <w:rsid w:val="006D7BFD"/>
    <w:rsid w:val="006D7EA9"/>
    <w:rsid w:val="006E00CD"/>
    <w:rsid w:val="006E0182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3D9"/>
    <w:rsid w:val="007516F0"/>
    <w:rsid w:val="00751FC2"/>
    <w:rsid w:val="00752293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2F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1B22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55E"/>
    <w:rsid w:val="007B23D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DA9"/>
    <w:rsid w:val="007B4EC5"/>
    <w:rsid w:val="007B50DC"/>
    <w:rsid w:val="007B51DF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D7285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C4"/>
    <w:rsid w:val="007F618A"/>
    <w:rsid w:val="007F64B4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7C5"/>
    <w:rsid w:val="00810A2F"/>
    <w:rsid w:val="00810C0E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141"/>
    <w:rsid w:val="008209CA"/>
    <w:rsid w:val="008210B7"/>
    <w:rsid w:val="00821143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EDE"/>
    <w:rsid w:val="00831085"/>
    <w:rsid w:val="008323E3"/>
    <w:rsid w:val="00832A3D"/>
    <w:rsid w:val="00832A92"/>
    <w:rsid w:val="0083306D"/>
    <w:rsid w:val="00833B85"/>
    <w:rsid w:val="00833DC1"/>
    <w:rsid w:val="00834A8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B26"/>
    <w:rsid w:val="00857C61"/>
    <w:rsid w:val="0086042A"/>
    <w:rsid w:val="0086072D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AA2"/>
    <w:rsid w:val="00875B4D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0E84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D33"/>
    <w:rsid w:val="00897EF8"/>
    <w:rsid w:val="008A0BA1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52A"/>
    <w:rsid w:val="008B26FD"/>
    <w:rsid w:val="008B291B"/>
    <w:rsid w:val="008B2E86"/>
    <w:rsid w:val="008B3DF1"/>
    <w:rsid w:val="008B4DEF"/>
    <w:rsid w:val="008B5A5A"/>
    <w:rsid w:val="008B6018"/>
    <w:rsid w:val="008B614F"/>
    <w:rsid w:val="008B6567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C49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2B58"/>
    <w:rsid w:val="008D3325"/>
    <w:rsid w:val="008D440D"/>
    <w:rsid w:val="008D459D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6E11"/>
    <w:rsid w:val="00937B1E"/>
    <w:rsid w:val="00937F1A"/>
    <w:rsid w:val="00940151"/>
    <w:rsid w:val="00940353"/>
    <w:rsid w:val="009407D1"/>
    <w:rsid w:val="0094084D"/>
    <w:rsid w:val="009408D4"/>
    <w:rsid w:val="00940D65"/>
    <w:rsid w:val="009419A4"/>
    <w:rsid w:val="00941AA4"/>
    <w:rsid w:val="009423C8"/>
    <w:rsid w:val="009428AE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0EC9"/>
    <w:rsid w:val="009715DC"/>
    <w:rsid w:val="009716A3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8FF"/>
    <w:rsid w:val="009A2C7D"/>
    <w:rsid w:val="009A2CCE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456"/>
    <w:rsid w:val="009C0D37"/>
    <w:rsid w:val="009C0E81"/>
    <w:rsid w:val="009C0ED1"/>
    <w:rsid w:val="009C15C1"/>
    <w:rsid w:val="009C16E3"/>
    <w:rsid w:val="009C20F3"/>
    <w:rsid w:val="009C2E73"/>
    <w:rsid w:val="009C30B7"/>
    <w:rsid w:val="009C3216"/>
    <w:rsid w:val="009C3406"/>
    <w:rsid w:val="009C3461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75D"/>
    <w:rsid w:val="009F27F2"/>
    <w:rsid w:val="009F27FD"/>
    <w:rsid w:val="009F2FA8"/>
    <w:rsid w:val="009F3A44"/>
    <w:rsid w:val="009F48C0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C63"/>
    <w:rsid w:val="00A2380F"/>
    <w:rsid w:val="00A23AAF"/>
    <w:rsid w:val="00A241A3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186A"/>
    <w:rsid w:val="00A418E4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37E4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80782"/>
    <w:rsid w:val="00A8082A"/>
    <w:rsid w:val="00A80E26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530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4C3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6721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3BD8"/>
    <w:rsid w:val="00AC3D4A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C39"/>
    <w:rsid w:val="00AD6475"/>
    <w:rsid w:val="00AD654D"/>
    <w:rsid w:val="00AD685E"/>
    <w:rsid w:val="00AD69D1"/>
    <w:rsid w:val="00AD6CB1"/>
    <w:rsid w:val="00AD7D32"/>
    <w:rsid w:val="00AD7F4F"/>
    <w:rsid w:val="00AE03AE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9C4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05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14BC"/>
    <w:rsid w:val="00B419FF"/>
    <w:rsid w:val="00B4201E"/>
    <w:rsid w:val="00B424ED"/>
    <w:rsid w:val="00B42516"/>
    <w:rsid w:val="00B42DA0"/>
    <w:rsid w:val="00B42EA9"/>
    <w:rsid w:val="00B43146"/>
    <w:rsid w:val="00B43389"/>
    <w:rsid w:val="00B43CB0"/>
    <w:rsid w:val="00B43E0C"/>
    <w:rsid w:val="00B43E19"/>
    <w:rsid w:val="00B43EE8"/>
    <w:rsid w:val="00B442F8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1F0F"/>
    <w:rsid w:val="00BA26BC"/>
    <w:rsid w:val="00BA2C6B"/>
    <w:rsid w:val="00BA39D2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835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A7"/>
    <w:rsid w:val="00BB52BE"/>
    <w:rsid w:val="00BB58AC"/>
    <w:rsid w:val="00BB5BBF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43FA"/>
    <w:rsid w:val="00BC5775"/>
    <w:rsid w:val="00BC607F"/>
    <w:rsid w:val="00BC6691"/>
    <w:rsid w:val="00BC6A12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1FF0"/>
    <w:rsid w:val="00BD24E2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8DA"/>
    <w:rsid w:val="00C16388"/>
    <w:rsid w:val="00C163ED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39D"/>
    <w:rsid w:val="00C337BE"/>
    <w:rsid w:val="00C345C0"/>
    <w:rsid w:val="00C349D5"/>
    <w:rsid w:val="00C34C43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657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9A"/>
    <w:rsid w:val="00C45AF5"/>
    <w:rsid w:val="00C46137"/>
    <w:rsid w:val="00C461FF"/>
    <w:rsid w:val="00C4622C"/>
    <w:rsid w:val="00C46236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1EF4"/>
    <w:rsid w:val="00C62315"/>
    <w:rsid w:val="00C6268F"/>
    <w:rsid w:val="00C628C5"/>
    <w:rsid w:val="00C629EA"/>
    <w:rsid w:val="00C63139"/>
    <w:rsid w:val="00C636BE"/>
    <w:rsid w:val="00C63901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D7C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67AF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7245"/>
    <w:rsid w:val="00CD73B1"/>
    <w:rsid w:val="00CD76C5"/>
    <w:rsid w:val="00CD7CF8"/>
    <w:rsid w:val="00CE01EA"/>
    <w:rsid w:val="00CE0767"/>
    <w:rsid w:val="00CE103C"/>
    <w:rsid w:val="00CE1D9F"/>
    <w:rsid w:val="00CE26A2"/>
    <w:rsid w:val="00CE29D2"/>
    <w:rsid w:val="00CE29F1"/>
    <w:rsid w:val="00CE32F3"/>
    <w:rsid w:val="00CE332F"/>
    <w:rsid w:val="00CE3B84"/>
    <w:rsid w:val="00CE4384"/>
    <w:rsid w:val="00CE463A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312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587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98F"/>
    <w:rsid w:val="00D45C04"/>
    <w:rsid w:val="00D45D5B"/>
    <w:rsid w:val="00D469E3"/>
    <w:rsid w:val="00D47829"/>
    <w:rsid w:val="00D47D45"/>
    <w:rsid w:val="00D47FD1"/>
    <w:rsid w:val="00D5008C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A91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6892"/>
    <w:rsid w:val="00D97A6E"/>
    <w:rsid w:val="00D97BAA"/>
    <w:rsid w:val="00DA0BC2"/>
    <w:rsid w:val="00DA0D36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A37"/>
    <w:rsid w:val="00DC4D35"/>
    <w:rsid w:val="00DC4D91"/>
    <w:rsid w:val="00DC4E98"/>
    <w:rsid w:val="00DC518F"/>
    <w:rsid w:val="00DC5363"/>
    <w:rsid w:val="00DC5396"/>
    <w:rsid w:val="00DC5D61"/>
    <w:rsid w:val="00DC65D0"/>
    <w:rsid w:val="00DC6771"/>
    <w:rsid w:val="00DC6D46"/>
    <w:rsid w:val="00DC75AA"/>
    <w:rsid w:val="00DC772F"/>
    <w:rsid w:val="00DC7D93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143"/>
    <w:rsid w:val="00DF29D0"/>
    <w:rsid w:val="00DF2F96"/>
    <w:rsid w:val="00DF308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61C9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467"/>
    <w:rsid w:val="00E6778E"/>
    <w:rsid w:val="00E677E3"/>
    <w:rsid w:val="00E67F5E"/>
    <w:rsid w:val="00E704A8"/>
    <w:rsid w:val="00E7066A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760"/>
    <w:rsid w:val="00E80AE0"/>
    <w:rsid w:val="00E81304"/>
    <w:rsid w:val="00E81887"/>
    <w:rsid w:val="00E81942"/>
    <w:rsid w:val="00E82807"/>
    <w:rsid w:val="00E83B03"/>
    <w:rsid w:val="00E849F3"/>
    <w:rsid w:val="00E84FDD"/>
    <w:rsid w:val="00E851D1"/>
    <w:rsid w:val="00E85254"/>
    <w:rsid w:val="00E858F6"/>
    <w:rsid w:val="00E85909"/>
    <w:rsid w:val="00E85DB3"/>
    <w:rsid w:val="00E865DE"/>
    <w:rsid w:val="00E86CAD"/>
    <w:rsid w:val="00E86EA8"/>
    <w:rsid w:val="00E873D2"/>
    <w:rsid w:val="00E87432"/>
    <w:rsid w:val="00E8770A"/>
    <w:rsid w:val="00E87E60"/>
    <w:rsid w:val="00E9059B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0A40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962"/>
    <w:rsid w:val="00F34BD4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1B3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4D91"/>
    <w:rsid w:val="00F84ED3"/>
    <w:rsid w:val="00F851CA"/>
    <w:rsid w:val="00F8572C"/>
    <w:rsid w:val="00F85ED6"/>
    <w:rsid w:val="00F86290"/>
    <w:rsid w:val="00F86309"/>
    <w:rsid w:val="00F86750"/>
    <w:rsid w:val="00F86E9A"/>
    <w:rsid w:val="00F87017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CBA"/>
    <w:rsid w:val="00F96085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08D7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571"/>
    <w:rsid w:val="00FE6E48"/>
    <w:rsid w:val="00FE757E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B20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2AA90A-745B-41E6-B1F2-E1851AD32329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</TotalTime>
  <Pages>21</Pages>
  <Words>5770</Words>
  <Characters>31161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36858</CharactersWithSpaces>
  <SharedDoc>false</SharedDoc>
  <HLinks>
    <vt:vector size="66" baseType="variant"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_Toc190698331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_Toc190698330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_Toc190698329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_Toc190698328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_Toc190698327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_Toc190698326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_Toc190698325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_Toc190698324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_Toc190698323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_Toc190698322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_Toc190698321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3</cp:revision>
  <cp:lastPrinted>2016-04-05T23:14:00Z</cp:lastPrinted>
  <dcterms:created xsi:type="dcterms:W3CDTF">2025-02-19T14:41:00Z</dcterms:created>
  <dcterms:modified xsi:type="dcterms:W3CDTF">2025-02-19T14:50:00Z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