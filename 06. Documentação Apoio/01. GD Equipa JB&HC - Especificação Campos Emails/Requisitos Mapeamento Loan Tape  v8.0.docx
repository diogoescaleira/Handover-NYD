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2462D" w14:textId="77777777" w:rsidR="00315BCF" w:rsidRDefault="00315BCF" w:rsidP="003C4BE4">
      <w:pPr>
        <w:spacing w:after="0" w:line="240" w:lineRule="auto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A462A8" w:rsidRDefault="00061444" w:rsidP="003C4BE4">
          <w:pPr>
            <w:spacing w:after="0" w:line="240" w:lineRule="auto"/>
            <w:rPr>
              <w:lang w:val="pt-PT"/>
            </w:rPr>
          </w:pPr>
          <w:r w:rsidRPr="00A462A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11F19" w:rsidRDefault="00411F19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411F19" w:rsidRPr="009B17EE" w:rsidRDefault="00FB41D6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" fillcolor="white [3212]" stroked="f" strokeweight="2pt">
                    <v:textbox>
                      <w:txbxContent>
                        <w:p w14:paraId="1412EB6C" w14:textId="77777777" w:rsidR="00411F19" w:rsidRDefault="00411F19" w:rsidP="00BE3E18">
                          <w:pPr>
                            <w:jc w:val="right"/>
                          </w:pPr>
                        </w:p>
                        <w:p w14:paraId="0D458AD7" w14:textId="3E58C469" w:rsidR="00411F19" w:rsidRPr="009B17EE" w:rsidRDefault="00FB41D6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A462A8">
            <w:rPr>
              <w:lang w:val="pt-PT"/>
            </w:rPr>
            <w:tab/>
          </w:r>
        </w:p>
        <w:p w14:paraId="536A5DF1" w14:textId="77777777" w:rsidR="00A462A8" w:rsidRPr="00A462A8" w:rsidRDefault="00A462A8">
          <w:pPr>
            <w:spacing w:after="200" w:line="276" w:lineRule="auto"/>
            <w:rPr>
              <w:b/>
              <w:bCs/>
              <w:sz w:val="48"/>
              <w:szCs w:val="48"/>
              <w:lang w:val="pt-PT"/>
            </w:rPr>
          </w:pPr>
          <w:r w:rsidRPr="00A462A8">
            <w:rPr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74E894F" w:rsidR="00A462A8" w:rsidRPr="009C3BAA" w:rsidRDefault="00FF3551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  <w:r w:rsidRPr="009C3BAA">
            <w:rPr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9C3BAA">
            <w:rPr>
              <w:b/>
              <w:bCs/>
              <w:color w:val="FF0000"/>
              <w:sz w:val="32"/>
              <w:szCs w:val="32"/>
            </w:rPr>
            <w:t>Loan Tape</w:t>
          </w:r>
          <w:r w:rsidR="009C3BAA" w:rsidRPr="009C3BAA">
            <w:rPr>
              <w:b/>
              <w:bCs/>
              <w:color w:val="FF0000"/>
              <w:sz w:val="32"/>
              <w:szCs w:val="32"/>
            </w:rPr>
            <w:t xml:space="preserve"> Green D</w:t>
          </w:r>
          <w:r w:rsidR="009C3BAA">
            <w:rPr>
              <w:b/>
              <w:bCs/>
              <w:color w:val="FF0000"/>
              <w:sz w:val="32"/>
              <w:szCs w:val="32"/>
            </w:rPr>
            <w:t>ashboard e Pilar III</w:t>
          </w:r>
        </w:p>
        <w:p w14:paraId="73EA62E8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0F2FA7B" w14:textId="6BFE8FDF" w:rsidR="00A462A8" w:rsidRPr="00A462A8" w:rsidRDefault="00A462A8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 w:rsidRPr="00A462A8">
            <w:rPr>
              <w:color w:val="000000" w:themeColor="text1"/>
              <w:sz w:val="28"/>
              <w:szCs w:val="28"/>
              <w:lang w:val="pt-PT"/>
            </w:rPr>
            <w:t>V</w:t>
          </w:r>
          <w:r w:rsidR="00FB41D6">
            <w:rPr>
              <w:color w:val="000000" w:themeColor="text1"/>
              <w:sz w:val="28"/>
              <w:szCs w:val="28"/>
              <w:lang w:val="pt-PT"/>
            </w:rPr>
            <w:t>6</w:t>
          </w:r>
        </w:p>
        <w:p w14:paraId="3A8F5802" w14:textId="72BDF5E1" w:rsidR="00A462A8" w:rsidRPr="00A462A8" w:rsidRDefault="0053695C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>
            <w:rPr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A462A8">
            <w:rPr>
              <w:color w:val="000000" w:themeColor="text1"/>
              <w:sz w:val="28"/>
              <w:szCs w:val="28"/>
              <w:lang w:val="pt-PT"/>
            </w:rPr>
            <w:t>, 202</w:t>
          </w:r>
          <w:r w:rsidR="00287A2D">
            <w:rPr>
              <w:color w:val="000000" w:themeColor="text1"/>
              <w:sz w:val="28"/>
              <w:szCs w:val="28"/>
              <w:lang w:val="pt-PT"/>
            </w:rPr>
            <w:t>4</w:t>
          </w:r>
        </w:p>
        <w:p w14:paraId="4B67DB3D" w14:textId="77777777" w:rsidR="00FF3551" w:rsidRDefault="00486DF6" w:rsidP="00FF3551">
          <w:pPr>
            <w:spacing w:after="200" w:line="276" w:lineRule="auto"/>
            <w:rPr>
              <w:b/>
              <w:bCs/>
              <w:color w:val="FF0000"/>
              <w:sz w:val="8"/>
              <w:szCs w:val="8"/>
              <w:lang w:val="pt-PT"/>
            </w:rPr>
          </w:pP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03240A6" w14:textId="188F4572" w:rsidR="002E58EB" w:rsidRPr="00FF3551" w:rsidRDefault="00A462A8" w:rsidP="00FF3551">
      <w:pPr>
        <w:spacing w:after="200" w:line="276" w:lineRule="auto"/>
        <w:rPr>
          <w:b/>
          <w:bCs/>
          <w:color w:val="FF0000"/>
          <w:sz w:val="32"/>
          <w:szCs w:val="32"/>
          <w:lang w:val="pt-PT"/>
        </w:rPr>
      </w:pPr>
      <w:r w:rsidRPr="00FF3551">
        <w:rPr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2D68850B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1DC4C885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A37176" w14:paraId="6877B945" w14:textId="0C1E24EE" w:rsidTr="00821EBC">
        <w:tc>
          <w:tcPr>
            <w:tcW w:w="548" w:type="pct"/>
            <w:vAlign w:val="center"/>
          </w:tcPr>
          <w:p w14:paraId="214D61C5" w14:textId="19FE37E7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vAlign w:val="center"/>
          </w:tcPr>
          <w:p w14:paraId="30AC9909" w14:textId="57C6492A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vAlign w:val="center"/>
          </w:tcPr>
          <w:p w14:paraId="7B7B826B" w14:textId="16372262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Alterações</w:t>
            </w:r>
          </w:p>
        </w:tc>
      </w:tr>
      <w:tr w:rsidR="00A462A8" w:rsidRPr="00A37176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A37176" w:rsidRDefault="00A462A8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 w:rsidRPr="00A37176">
              <w:rPr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A37176" w:rsidRDefault="007013A3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Outubro</w:t>
            </w:r>
            <w:r w:rsidR="00A462A8" w:rsidRPr="00A37176">
              <w:rPr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2A7B5F7D" w:rsidR="00A462A8" w:rsidRPr="00A37176" w:rsidRDefault="00A462A8" w:rsidP="00A37176">
            <w:pPr>
              <w:pStyle w:val="Tabletext"/>
              <w:rPr>
                <w:sz w:val="18"/>
                <w:szCs w:val="24"/>
                <w:lang w:val="pt-PT"/>
              </w:rPr>
            </w:pPr>
          </w:p>
        </w:tc>
      </w:tr>
      <w:tr w:rsidR="00BF6817" w:rsidRPr="00F007BF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A37176" w:rsidRDefault="00BF6817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Default="00BF6817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BFF9EFC" w:rsidR="00BF6817" w:rsidRPr="00A37176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Inclusão dos restantes requisitos para greendashboard</w:t>
            </w:r>
          </w:p>
        </w:tc>
      </w:tr>
      <w:tr w:rsidR="00287A2D" w:rsidRPr="00F007BF" w14:paraId="0D8CD7C5" w14:textId="77777777" w:rsidTr="00821EBC">
        <w:tc>
          <w:tcPr>
            <w:tcW w:w="548" w:type="pct"/>
            <w:vAlign w:val="center"/>
          </w:tcPr>
          <w:p w14:paraId="5491427B" w14:textId="46786CAB" w:rsidR="00287A2D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3B055ED" w14:textId="451EE542" w:rsidR="00287A2D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7EDD5EDA" w14:textId="26FEA0F9" w:rsidR="00287A2D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Inclusão dos requisitos para 22 variáveis no âmbito do Pillar III</w:t>
            </w:r>
          </w:p>
        </w:tc>
      </w:tr>
      <w:tr w:rsidR="00EE0041" w:rsidRPr="00F007BF" w14:paraId="7817505A" w14:textId="77777777" w:rsidTr="00821EBC">
        <w:tc>
          <w:tcPr>
            <w:tcW w:w="548" w:type="pct"/>
            <w:vAlign w:val="center"/>
          </w:tcPr>
          <w:p w14:paraId="033485F5" w14:textId="123269B4" w:rsidR="00EE0041" w:rsidRDefault="00EE0041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1103B770" w14:textId="7458A83D" w:rsidR="00EE0041" w:rsidRDefault="00EE0041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Fevereiro,2024</w:t>
            </w:r>
          </w:p>
        </w:tc>
        <w:tc>
          <w:tcPr>
            <w:tcW w:w="3431" w:type="pct"/>
            <w:vAlign w:val="center"/>
          </w:tcPr>
          <w:p w14:paraId="56A0F657" w14:textId="6AADC229" w:rsidR="00EE0041" w:rsidRDefault="00EE0041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 xml:space="preserve">Inclusão dos requisitos para </w:t>
            </w:r>
            <w:r w:rsidR="0097471D">
              <w:rPr>
                <w:sz w:val="18"/>
                <w:szCs w:val="24"/>
                <w:lang w:val="pt-PT"/>
              </w:rPr>
              <w:t>20 variáveis no âmbito do Pilar III</w:t>
            </w:r>
          </w:p>
        </w:tc>
      </w:tr>
      <w:tr w:rsidR="0097471D" w:rsidRPr="00F007BF" w14:paraId="681BD1D7" w14:textId="77777777" w:rsidTr="00821EBC">
        <w:tc>
          <w:tcPr>
            <w:tcW w:w="548" w:type="pct"/>
            <w:vAlign w:val="center"/>
          </w:tcPr>
          <w:p w14:paraId="42D80A5C" w14:textId="6441DF40" w:rsidR="0097471D" w:rsidRDefault="0097471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75123081" w14:textId="5600D35E" w:rsidR="0097471D" w:rsidRDefault="0097471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55DBB0D5" w14:textId="06DBC44C" w:rsidR="0097471D" w:rsidRDefault="0097471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Inclusão dos requisitos para 12 variáveis no âmbito do Pilar III</w:t>
            </w:r>
          </w:p>
        </w:tc>
      </w:tr>
      <w:tr w:rsidR="00FB41D6" w:rsidRPr="00F007BF" w14:paraId="2F7D0A6A" w14:textId="77777777" w:rsidTr="00821EBC">
        <w:tc>
          <w:tcPr>
            <w:tcW w:w="548" w:type="pct"/>
            <w:vAlign w:val="center"/>
          </w:tcPr>
          <w:p w14:paraId="00FEF61E" w14:textId="4865E97A" w:rsidR="00FB41D6" w:rsidRDefault="00FB41D6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0348D27" w14:textId="33D5EC50" w:rsidR="00FB41D6" w:rsidRDefault="00FB41D6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0B17EA1D" w14:textId="4E2FBFAD" w:rsidR="00FB41D6" w:rsidRDefault="00FB41D6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Inclusão dos requisitos para 4 variáveis no âmbito do Pilar III</w:t>
            </w:r>
          </w:p>
        </w:tc>
      </w:tr>
    </w:tbl>
    <w:p w14:paraId="1B9C9D72" w14:textId="3E99C69E" w:rsidR="00A462A8" w:rsidRPr="00A462A8" w:rsidRDefault="002E58EB" w:rsidP="002E58EB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t xml:space="preserve"> </w:t>
      </w:r>
    </w:p>
    <w:p w14:paraId="2C6568BA" w14:textId="77777777" w:rsidR="00A462A8" w:rsidRPr="00A462A8" w:rsidRDefault="00A462A8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br w:type="page"/>
      </w:r>
    </w:p>
    <w:p w14:paraId="27CA3660" w14:textId="7F5812B4" w:rsidR="00A462A8" w:rsidRDefault="00A462A8" w:rsidP="002E58EB">
      <w:pPr>
        <w:pStyle w:val="TOC1"/>
        <w:rPr>
          <w:lang w:val="pt-PT"/>
        </w:rPr>
      </w:pPr>
      <w:r w:rsidRPr="00934846">
        <w:rPr>
          <w:sz w:val="28"/>
          <w:szCs w:val="28"/>
          <w:lang w:val="pt-PT"/>
        </w:rPr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8A96C9E" w14:textId="66BABC32" w:rsidR="009C16E3" w:rsidRDefault="00A37176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fldChar w:fldCharType="begin"/>
          </w: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instrText xml:space="preserve"> TOC \o "1-3" \h \z \u </w:instrText>
          </w: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fldChar w:fldCharType="separate"/>
          </w:r>
          <w:hyperlink w:anchor="_Toc159260907" w:history="1">
            <w:r w:rsidR="009C16E3" w:rsidRPr="00F72C83">
              <w:rPr>
                <w:rStyle w:val="Hyperlink"/>
                <w:noProof/>
                <w:lang w:val="pt-PT"/>
              </w:rPr>
              <w:t>1. Introdução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_Toc159260907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3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16B8EACD" w14:textId="33614C47" w:rsidR="009C16E3" w:rsidRDefault="00486DF6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08" w:history="1">
            <w:r w:rsidR="009C16E3" w:rsidRPr="00F72C83">
              <w:rPr>
                <w:rStyle w:val="Hyperlink"/>
                <w:noProof/>
                <w:lang w:val="pt-PT"/>
              </w:rPr>
              <w:t>2. Estrutura do Loan Tape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_Toc159260908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3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4F14889F" w14:textId="6F90CE10" w:rsidR="009C16E3" w:rsidRDefault="00486DF6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09" w:history="1">
            <w:r w:rsidR="009C16E3" w:rsidRPr="00F72C83">
              <w:rPr>
                <w:rStyle w:val="Hyperlink"/>
                <w:noProof/>
                <w:lang w:val="pt-PT"/>
              </w:rPr>
              <w:t>3. Considerações Gerais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_Toc159260909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3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61CA26E8" w14:textId="2D29EDF8" w:rsidR="009C16E3" w:rsidRDefault="00486DF6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10" w:history="1">
            <w:r w:rsidR="009C16E3" w:rsidRPr="00F72C83">
              <w:rPr>
                <w:rStyle w:val="Hyperlink"/>
                <w:noProof/>
                <w:lang w:val="pt-PT"/>
              </w:rPr>
              <w:t>4. Green Dashboard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_Toc159260910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3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234388BF" w14:textId="7A18F406" w:rsidR="009C16E3" w:rsidRDefault="00486DF6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11" w:history="1">
            <w:r w:rsidR="009C16E3" w:rsidRPr="00F72C83">
              <w:rPr>
                <w:rStyle w:val="Hyperlink"/>
                <w:noProof/>
                <w:lang w:val="pt-PT"/>
              </w:rPr>
              <w:t>4.1. Aprovisionamento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_Toc159260911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4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70E1C187" w14:textId="486F9F46" w:rsidR="009C16E3" w:rsidRDefault="00486DF6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12" w:history="1">
            <w:r w:rsidR="009C16E3" w:rsidRPr="00F72C83">
              <w:rPr>
                <w:rStyle w:val="Hyperlink"/>
                <w:noProof/>
              </w:rPr>
              <w:t>4.1.1.</w:t>
            </w:r>
            <w:r w:rsidR="009C16E3" w:rsidRPr="00F72C83">
              <w:rPr>
                <w:rStyle w:val="Hyperlink"/>
                <w:noProof/>
                <w:lang w:val="pt-PT"/>
              </w:rPr>
              <w:t xml:space="preserve"> Considerações Gerais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_Toc159260912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4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1FCA5673" w14:textId="77B55843" w:rsidR="009C16E3" w:rsidRDefault="00486DF6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13" w:history="1">
            <w:r w:rsidR="009C16E3" w:rsidRPr="00F72C83">
              <w:rPr>
                <w:rStyle w:val="Hyperlink"/>
                <w:noProof/>
              </w:rPr>
              <w:t>4.1.2.</w:t>
            </w:r>
            <w:r w:rsidR="009C16E3" w:rsidRPr="00F72C83">
              <w:rPr>
                <w:rStyle w:val="Hyperlink"/>
                <w:noProof/>
                <w:lang w:val="pt-PT"/>
              </w:rPr>
              <w:t xml:space="preserve"> SSTNBL_INDCTR e SSTNBL_CTGRY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_Toc159260913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5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30633DBD" w14:textId="0722B8CB" w:rsidR="009C16E3" w:rsidRDefault="00486DF6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14" w:history="1">
            <w:r w:rsidR="009C16E3" w:rsidRPr="00F72C83">
              <w:rPr>
                <w:rStyle w:val="Hyperlink"/>
                <w:noProof/>
              </w:rPr>
              <w:t>4.1.3.</w:t>
            </w:r>
            <w:r w:rsidR="009C16E3" w:rsidRPr="00F72C83">
              <w:rPr>
                <w:rStyle w:val="Hyperlink"/>
                <w:noProof/>
                <w:lang w:val="pt-PT"/>
              </w:rPr>
              <w:t xml:space="preserve"> Variáveis parametrizadas a partir da tabela lt824_assoc_kpi_gd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_Toc159260914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5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6A444BD5" w14:textId="01C67B47" w:rsidR="009C16E3" w:rsidRDefault="00486DF6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15" w:history="1">
            <w:r w:rsidR="009C16E3" w:rsidRPr="00F72C83">
              <w:rPr>
                <w:rStyle w:val="Hyperlink"/>
                <w:noProof/>
              </w:rPr>
              <w:t>4.1.4.</w:t>
            </w:r>
            <w:r w:rsidR="009C16E3" w:rsidRPr="00F72C83">
              <w:rPr>
                <w:rStyle w:val="Hyperlink"/>
                <w:noProof/>
                <w:lang w:val="pt-PT"/>
              </w:rPr>
              <w:t xml:space="preserve"> NW_BSNNS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_Toc159260915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6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591E11DB" w14:textId="55FB5034" w:rsidR="009C16E3" w:rsidRDefault="00486DF6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16" w:history="1">
            <w:r w:rsidR="009C16E3" w:rsidRPr="00F72C83">
              <w:rPr>
                <w:rStyle w:val="Hyperlink"/>
                <w:noProof/>
              </w:rPr>
              <w:t>4.1.5. FLG_INTRBSNSS, INTRBSNSS_ADJ_COD, COD_SOC_DSTNTN, BSNSS_AREA_DSTNTN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_Toc159260916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6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719FD27A" w14:textId="5F0BF4AD" w:rsidR="009C16E3" w:rsidRDefault="00486DF6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17" w:history="1">
            <w:r w:rsidR="009C16E3" w:rsidRPr="00F72C83">
              <w:rPr>
                <w:rStyle w:val="Hyperlink"/>
                <w:noProof/>
              </w:rPr>
              <w:t>4.1.6. MNGMNT_PRDCT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_Toc159260917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6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1B5A7CF2" w14:textId="0028CDDD" w:rsidR="009C16E3" w:rsidRDefault="00486DF6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18" w:history="1">
            <w:r w:rsidR="009C16E3" w:rsidRPr="00F72C83">
              <w:rPr>
                <w:rStyle w:val="Hyperlink"/>
                <w:noProof/>
              </w:rPr>
              <w:t>4.1.7.</w:t>
            </w:r>
            <w:r w:rsidR="009C16E3" w:rsidRPr="00F72C83">
              <w:rPr>
                <w:rStyle w:val="Hyperlink"/>
                <w:noProof/>
                <w:lang w:val="pt-PT"/>
              </w:rPr>
              <w:t xml:space="preserve"> RWA_OFF_BLNC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_Toc159260918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6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797815AB" w14:textId="149AE84D" w:rsidR="009C16E3" w:rsidRDefault="00486DF6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19" w:history="1">
            <w:r w:rsidR="009C16E3" w:rsidRPr="00F72C83">
              <w:rPr>
                <w:rStyle w:val="Hyperlink"/>
                <w:noProof/>
              </w:rPr>
              <w:t>4.1.8.</w:t>
            </w:r>
            <w:r w:rsidR="009C16E3" w:rsidRPr="00F72C83">
              <w:rPr>
                <w:rStyle w:val="Hyperlink"/>
                <w:noProof/>
                <w:lang w:val="pt-PT"/>
              </w:rPr>
              <w:t xml:space="preserve"> FLG_INSTRMNT_CNCLLD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_Toc159260919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6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0EE44573" w14:textId="0D78CDB7" w:rsidR="009C16E3" w:rsidRDefault="00486DF6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20" w:history="1">
            <w:r w:rsidR="009C16E3" w:rsidRPr="00F72C83">
              <w:rPr>
                <w:rStyle w:val="Hyperlink"/>
                <w:noProof/>
                <w:lang w:val="pt-PT"/>
              </w:rPr>
              <w:t xml:space="preserve">4.2. Alterações à tabela de parametrização </w:t>
            </w:r>
            <w:r w:rsidR="009C16E3" w:rsidRPr="00F72C83">
              <w:rPr>
                <w:rStyle w:val="Hyperlink"/>
                <w:i/>
                <w:iCs/>
                <w:noProof/>
                <w:lang w:val="pt-PT"/>
              </w:rPr>
              <w:t>cd_captools.ct831_class_meta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_Toc159260920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7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6648F7DC" w14:textId="28F3EDEB" w:rsidR="009C16E3" w:rsidRDefault="00486DF6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21" w:history="1">
            <w:r w:rsidR="009C16E3" w:rsidRPr="00F72C83">
              <w:rPr>
                <w:rStyle w:val="Hyperlink"/>
                <w:noProof/>
                <w:lang w:val="pt-PT"/>
              </w:rPr>
              <w:t>4.3. Parametrização lt824_assoc_kpi_gd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_Toc159260921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7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18599DC6" w14:textId="59D7B816" w:rsidR="009C16E3" w:rsidRDefault="00486DF6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22" w:history="1">
            <w:r w:rsidR="009C16E3" w:rsidRPr="00F72C83">
              <w:rPr>
                <w:rStyle w:val="Hyperlink"/>
                <w:noProof/>
                <w:lang w:val="pt-PT"/>
              </w:rPr>
              <w:t>4.4. Alterações à tabela de parametrização tabela cd_captools.ct875_regras_dim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_Toc159260922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8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41066928" w14:textId="29C6E936" w:rsidR="009C16E3" w:rsidRDefault="00486DF6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23" w:history="1">
            <w:r w:rsidR="009C16E3" w:rsidRPr="00F72C83">
              <w:rPr>
                <w:rStyle w:val="Hyperlink"/>
                <w:noProof/>
                <w:lang w:val="pt-PT"/>
              </w:rPr>
              <w:t>5. Pilar III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_Toc159260923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9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2DFCEE29" w14:textId="03D7A00D" w:rsidR="009C16E3" w:rsidRDefault="00486DF6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24" w:history="1">
            <w:r w:rsidR="009C16E3" w:rsidRPr="00F72C83">
              <w:rPr>
                <w:rStyle w:val="Hyperlink"/>
                <w:noProof/>
                <w:lang w:val="pt-PT"/>
              </w:rPr>
              <w:t>5.1. Aprovisionamento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_Toc159260924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9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5B49716F" w14:textId="63F84E6F" w:rsidR="009C16E3" w:rsidRDefault="00486DF6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25" w:history="1">
            <w:r w:rsidR="009C16E3" w:rsidRPr="00F72C83">
              <w:rPr>
                <w:rStyle w:val="Hyperlink"/>
                <w:noProof/>
              </w:rPr>
              <w:t>5.1.1.</w:t>
            </w:r>
            <w:r w:rsidR="009C16E3" w:rsidRPr="00F72C83">
              <w:rPr>
                <w:rStyle w:val="Hyperlink"/>
                <w:noProof/>
                <w:lang w:val="pt-PT"/>
              </w:rPr>
              <w:t xml:space="preserve"> Tabela de entidades – </w:t>
            </w:r>
            <w:r w:rsidR="009C16E3" w:rsidRPr="00F72C83">
              <w:rPr>
                <w:rStyle w:val="Hyperlink"/>
                <w:i/>
                <w:iCs/>
                <w:noProof/>
                <w:lang w:val="pt-PT"/>
              </w:rPr>
              <w:t>lt003_entity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_Toc159260925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9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2B91A7A9" w14:textId="04F2DFCF" w:rsidR="009C16E3" w:rsidRDefault="00486DF6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26" w:history="1">
            <w:r w:rsidR="009C16E3" w:rsidRPr="00F72C83">
              <w:rPr>
                <w:rStyle w:val="Hyperlink"/>
                <w:noProof/>
              </w:rPr>
              <w:t>5.1.2.</w:t>
            </w:r>
            <w:r w:rsidR="009C16E3" w:rsidRPr="00F72C83">
              <w:rPr>
                <w:rStyle w:val="Hyperlink"/>
                <w:noProof/>
                <w:lang w:val="pt-PT"/>
              </w:rPr>
              <w:t xml:space="preserve"> Tabela de Proteção – lt004_protection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_Toc159260926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11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0DD9CD4C" w14:textId="2CCA096D" w:rsidR="009C16E3" w:rsidRDefault="00486DF6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27" w:history="1">
            <w:r w:rsidR="009C16E3" w:rsidRPr="00F72C83">
              <w:rPr>
                <w:rStyle w:val="Hyperlink"/>
                <w:noProof/>
              </w:rPr>
              <w:t>5.1.3.</w:t>
            </w:r>
            <w:r w:rsidR="009C16E3" w:rsidRPr="00F72C83">
              <w:rPr>
                <w:rStyle w:val="Hyperlink"/>
                <w:noProof/>
                <w:lang w:val="pt-PT"/>
              </w:rPr>
              <w:t xml:space="preserve"> Tabela de instrumentos – lt002_instrument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_Toc159260927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13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77A59A59" w14:textId="3AEE975C" w:rsidR="009C16E3" w:rsidRDefault="00486DF6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28" w:history="1">
            <w:r w:rsidR="009C16E3" w:rsidRPr="00F72C83">
              <w:rPr>
                <w:rStyle w:val="Hyperlink"/>
                <w:noProof/>
                <w:lang w:val="pt-PT"/>
              </w:rPr>
              <w:t>5.2. Parametrização lt825_mthd_usd_instrmnt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_Toc159260928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14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271F3BF3" w14:textId="5E62B24F" w:rsidR="009C16E3" w:rsidRDefault="00486DF6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29" w:history="1">
            <w:r w:rsidR="009C16E3" w:rsidRPr="00F72C83">
              <w:rPr>
                <w:rStyle w:val="Hyperlink"/>
                <w:noProof/>
                <w:lang w:val="pt-PT"/>
              </w:rPr>
              <w:t>5.3. Parametrização lt826_esg_sbsctr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_Toc159260929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15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744B973D" w14:textId="1B690C2C" w:rsidR="009C16E3" w:rsidRDefault="00486DF6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9260930" w:history="1">
            <w:r w:rsidR="009C16E3" w:rsidRPr="00F72C83">
              <w:rPr>
                <w:rStyle w:val="Hyperlink"/>
                <w:noProof/>
                <w:lang w:val="pt-PT"/>
              </w:rPr>
              <w:t xml:space="preserve">5.4. Alterações à tabela de parametrização </w:t>
            </w:r>
            <w:r w:rsidR="009C16E3" w:rsidRPr="00F72C83">
              <w:rPr>
                <w:rStyle w:val="Hyperlink"/>
                <w:i/>
                <w:iCs/>
                <w:noProof/>
                <w:lang w:val="pt-PT"/>
              </w:rPr>
              <w:t>cd_loan_tapes_bce.</w:t>
            </w:r>
            <w:r w:rsidR="009C16E3" w:rsidRPr="00F72C83">
              <w:rPr>
                <w:rStyle w:val="Hyperlink"/>
                <w:noProof/>
                <w:lang w:val="pt-PT"/>
              </w:rPr>
              <w:t>tabela</w:t>
            </w:r>
            <w:r w:rsidR="009C16E3" w:rsidRPr="00F72C83">
              <w:rPr>
                <w:rStyle w:val="Hyperlink"/>
                <w:i/>
                <w:iCs/>
                <w:noProof/>
                <w:lang w:val="pt-PT"/>
              </w:rPr>
              <w:t xml:space="preserve"> lt803_codigos_lt</w:t>
            </w:r>
            <w:r w:rsidR="009C16E3">
              <w:rPr>
                <w:noProof/>
                <w:webHidden/>
              </w:rPr>
              <w:tab/>
            </w:r>
            <w:r w:rsidR="009C16E3">
              <w:rPr>
                <w:noProof/>
                <w:webHidden/>
              </w:rPr>
              <w:fldChar w:fldCharType="begin"/>
            </w:r>
            <w:r w:rsidR="009C16E3">
              <w:rPr>
                <w:noProof/>
                <w:webHidden/>
              </w:rPr>
              <w:instrText xml:space="preserve"> PAGEREF _Toc159260930 \h </w:instrText>
            </w:r>
            <w:r w:rsidR="009C16E3">
              <w:rPr>
                <w:noProof/>
                <w:webHidden/>
              </w:rPr>
            </w:r>
            <w:r w:rsidR="009C16E3">
              <w:rPr>
                <w:noProof/>
                <w:webHidden/>
              </w:rPr>
              <w:fldChar w:fldCharType="separate"/>
            </w:r>
            <w:r w:rsidR="009C16E3">
              <w:rPr>
                <w:noProof/>
                <w:webHidden/>
              </w:rPr>
              <w:t>15</w:t>
            </w:r>
            <w:r w:rsidR="009C16E3">
              <w:rPr>
                <w:noProof/>
                <w:webHidden/>
              </w:rPr>
              <w:fldChar w:fldCharType="end"/>
            </w:r>
          </w:hyperlink>
        </w:p>
        <w:p w14:paraId="3A793A08" w14:textId="12F607AF" w:rsidR="00A37176" w:rsidRDefault="00A37176" w:rsidP="00A37176">
          <w:r w:rsidRPr="00934846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2A11EE39" w14:textId="45AFF5B2" w:rsidR="00A37176" w:rsidRPr="00A37176" w:rsidRDefault="00A37176">
      <w:pPr>
        <w:rPr>
          <w:color w:val="000000" w:themeColor="text1"/>
          <w:sz w:val="20"/>
          <w:szCs w:val="20"/>
        </w:rPr>
      </w:pPr>
    </w:p>
    <w:p w14:paraId="01390AC1" w14:textId="77777777" w:rsidR="00A37176" w:rsidRPr="00A37176" w:rsidRDefault="00A37176" w:rsidP="00A37176">
      <w:pPr>
        <w:rPr>
          <w:color w:val="000000" w:themeColor="text1"/>
          <w:sz w:val="20"/>
          <w:szCs w:val="20"/>
          <w:lang w:val="pt-PT"/>
        </w:rPr>
      </w:pPr>
    </w:p>
    <w:p w14:paraId="662337AD" w14:textId="27C1E5D6" w:rsidR="002E58EB" w:rsidRPr="00A462A8" w:rsidRDefault="00B83091" w:rsidP="002E58EB">
      <w:pPr>
        <w:pStyle w:val="TOC1"/>
        <w:rPr>
          <w:lang w:val="pt-PT"/>
        </w:rPr>
      </w:pPr>
      <w:r w:rsidRPr="00A462A8">
        <w:rPr>
          <w:lang w:val="pt-PT"/>
        </w:rPr>
        <w:br w:type="page"/>
      </w:r>
    </w:p>
    <w:p w14:paraId="1BDA57AD" w14:textId="13774C68" w:rsidR="0084486A" w:rsidRDefault="00A462A8" w:rsidP="0023612E">
      <w:pPr>
        <w:pStyle w:val="Contentstitle"/>
        <w:spacing w:after="120"/>
        <w:rPr>
          <w:sz w:val="32"/>
          <w:szCs w:val="32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59260907"/>
      <w:r w:rsidRPr="00A462A8">
        <w:rPr>
          <w:sz w:val="32"/>
          <w:szCs w:val="32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7F3881C3" w:rsidR="00A37176" w:rsidRPr="00A37176" w:rsidRDefault="00E2466C" w:rsidP="00232806">
      <w:pPr>
        <w:spacing w:after="120"/>
        <w:jc w:val="both"/>
        <w:rPr>
          <w:lang w:val="pt-PT"/>
        </w:rPr>
      </w:pPr>
      <w:r>
        <w:rPr>
          <w:lang w:val="pt-PT"/>
        </w:rPr>
        <w:t xml:space="preserve">Este documento </w:t>
      </w:r>
      <w:r w:rsidR="003637FC">
        <w:rPr>
          <w:lang w:val="pt-PT"/>
        </w:rPr>
        <w:t xml:space="preserve">define </w:t>
      </w:r>
      <w:r>
        <w:rPr>
          <w:lang w:val="pt-PT"/>
        </w:rPr>
        <w:t xml:space="preserve">os requisitos para o </w:t>
      </w:r>
      <w:r w:rsidR="00DC518F">
        <w:rPr>
          <w:lang w:val="pt-PT"/>
        </w:rPr>
        <w:t xml:space="preserve">aprovisionamento das variáveis adicionais nos </w:t>
      </w:r>
      <w:r w:rsidRPr="003637FC">
        <w:rPr>
          <w:i/>
          <w:iCs/>
          <w:lang w:val="pt-PT"/>
        </w:rPr>
        <w:t>Loan Tape</w:t>
      </w:r>
      <w:r w:rsidR="003637FC" w:rsidRPr="003637FC">
        <w:rPr>
          <w:i/>
          <w:iCs/>
          <w:lang w:val="pt-PT"/>
        </w:rPr>
        <w:t>s</w:t>
      </w:r>
      <w:r>
        <w:rPr>
          <w:lang w:val="pt-PT"/>
        </w:rPr>
        <w:t xml:space="preserve"> </w:t>
      </w:r>
      <w:r w:rsidR="007A5BF4">
        <w:rPr>
          <w:lang w:val="pt-PT"/>
        </w:rPr>
        <w:t>com vista a</w:t>
      </w:r>
      <w:r w:rsidR="00E704A8">
        <w:rPr>
          <w:lang w:val="pt-PT"/>
        </w:rPr>
        <w:t xml:space="preserve"> suportar o</w:t>
      </w:r>
      <w:r w:rsidR="007A5BF4">
        <w:rPr>
          <w:lang w:val="pt-PT"/>
        </w:rPr>
        <w:t xml:space="preserve"> reporte</w:t>
      </w:r>
      <w:r w:rsidR="00F700C6">
        <w:rPr>
          <w:lang w:val="pt-PT"/>
        </w:rPr>
        <w:t xml:space="preserve"> de </w:t>
      </w:r>
      <w:r w:rsidR="007A5BF4">
        <w:rPr>
          <w:lang w:val="pt-PT"/>
        </w:rPr>
        <w:t xml:space="preserve">Pilar </w:t>
      </w:r>
      <w:r w:rsidR="00E704A8">
        <w:rPr>
          <w:lang w:val="pt-PT"/>
        </w:rPr>
        <w:t>III</w:t>
      </w:r>
      <w:r w:rsidR="007A5BF4">
        <w:rPr>
          <w:lang w:val="pt-PT"/>
        </w:rPr>
        <w:t xml:space="preserve"> e</w:t>
      </w:r>
      <w:r w:rsidR="00E704A8">
        <w:rPr>
          <w:lang w:val="pt-PT"/>
        </w:rPr>
        <w:t xml:space="preserve"> </w:t>
      </w:r>
      <w:r w:rsidR="00F700C6">
        <w:rPr>
          <w:lang w:val="pt-PT"/>
        </w:rPr>
        <w:t>o reporte interno</w:t>
      </w:r>
      <w:r w:rsidR="007A5BF4">
        <w:rPr>
          <w:lang w:val="pt-PT"/>
        </w:rPr>
        <w:t xml:space="preserve"> </w:t>
      </w:r>
      <w:r w:rsidR="007A5BF4" w:rsidRPr="00F700C6">
        <w:rPr>
          <w:i/>
          <w:iCs/>
          <w:lang w:val="pt-PT"/>
        </w:rPr>
        <w:t>Green</w:t>
      </w:r>
      <w:r w:rsidR="00E704A8" w:rsidRPr="00F700C6">
        <w:rPr>
          <w:i/>
          <w:iCs/>
          <w:lang w:val="pt-PT"/>
        </w:rPr>
        <w:t xml:space="preserve"> </w:t>
      </w:r>
      <w:r w:rsidR="007A5BF4" w:rsidRPr="00F700C6">
        <w:rPr>
          <w:i/>
          <w:iCs/>
          <w:lang w:val="pt-PT"/>
        </w:rPr>
        <w:t>Dashboard</w:t>
      </w:r>
    </w:p>
    <w:p w14:paraId="0A8DB813" w14:textId="3D35A2B7" w:rsidR="00A462A8" w:rsidRDefault="000D3E6E" w:rsidP="0023612E">
      <w:pPr>
        <w:pStyle w:val="Contentstitle"/>
        <w:spacing w:after="120"/>
        <w:rPr>
          <w:sz w:val="32"/>
          <w:szCs w:val="32"/>
          <w:lang w:val="pt-PT"/>
        </w:rPr>
      </w:pPr>
      <w:bookmarkStart w:id="13" w:name="_Toc159260908"/>
      <w:r>
        <w:rPr>
          <w:sz w:val="32"/>
          <w:szCs w:val="32"/>
          <w:lang w:val="pt-PT"/>
        </w:rPr>
        <w:t>Estrutura do Loan Tape</w:t>
      </w:r>
      <w:bookmarkEnd w:id="13"/>
    </w:p>
    <w:p w14:paraId="24996713" w14:textId="678113E4" w:rsidR="00A37176" w:rsidRDefault="000D3E6E" w:rsidP="00232806">
      <w:pPr>
        <w:spacing w:after="120"/>
        <w:jc w:val="both"/>
        <w:rPr>
          <w:lang w:val="pt-PT"/>
        </w:rPr>
      </w:pPr>
      <w:r>
        <w:rPr>
          <w:lang w:val="pt-PT"/>
        </w:rPr>
        <w:t xml:space="preserve">A informação contida na estrutura de dados do </w:t>
      </w:r>
      <w:r w:rsidR="00923770" w:rsidRPr="00923770">
        <w:rPr>
          <w:i/>
          <w:iCs/>
          <w:lang w:val="pt-PT"/>
        </w:rPr>
        <w:t>Loan Tape</w:t>
      </w:r>
      <w:r w:rsidR="00923770">
        <w:rPr>
          <w:lang w:val="pt-PT"/>
        </w:rPr>
        <w:t xml:space="preserve"> </w:t>
      </w:r>
      <w:r>
        <w:rPr>
          <w:lang w:val="pt-PT"/>
        </w:rPr>
        <w:t>encontra-se distribuída por 5 tabelas:</w:t>
      </w:r>
      <w:r w:rsidR="00A37176">
        <w:rPr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23612E" w14:paraId="6778D2CA" w14:textId="77777777" w:rsidTr="0023612E">
        <w:tc>
          <w:tcPr>
            <w:tcW w:w="1045" w:type="pct"/>
            <w:vAlign w:val="center"/>
          </w:tcPr>
          <w:p w14:paraId="048E1B14" w14:textId="0D68C3CB" w:rsidR="0023612E" w:rsidRPr="0023612E" w:rsidRDefault="0023612E" w:rsidP="0023612E">
            <w:pPr>
              <w:pStyle w:val="Tabletext"/>
              <w:spacing w:after="120"/>
              <w:rPr>
                <w:b/>
                <w:bCs/>
                <w:lang w:val="pt-PT"/>
              </w:rPr>
            </w:pPr>
            <w:r w:rsidRPr="0023612E">
              <w:rPr>
                <w:b/>
                <w:bCs/>
                <w:lang w:val="pt-PT"/>
              </w:rPr>
              <w:t>Tabela</w:t>
            </w:r>
          </w:p>
        </w:tc>
        <w:tc>
          <w:tcPr>
            <w:tcW w:w="3955" w:type="pct"/>
            <w:vAlign w:val="center"/>
          </w:tcPr>
          <w:p w14:paraId="5AB184AA" w14:textId="5AF74507" w:rsidR="0023612E" w:rsidRPr="0023612E" w:rsidRDefault="0023612E" w:rsidP="0023612E">
            <w:pPr>
              <w:pStyle w:val="Tabletext"/>
              <w:spacing w:after="120"/>
              <w:rPr>
                <w:b/>
                <w:bCs/>
                <w:lang w:val="pt-PT"/>
              </w:rPr>
            </w:pPr>
            <w:r w:rsidRPr="0023612E">
              <w:rPr>
                <w:b/>
                <w:bCs/>
                <w:lang w:val="pt-PT"/>
              </w:rPr>
              <w:t>Conceito</w:t>
            </w:r>
          </w:p>
        </w:tc>
      </w:tr>
      <w:tr w:rsidR="0023612E" w:rsidRPr="00F007BF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23612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F007BF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23612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F007BF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7E7BA2">
              <w:rPr>
                <w:i/>
                <w:iCs/>
                <w:lang w:val="pt-PT"/>
              </w:rPr>
              <w:t>third-party</w:t>
            </w:r>
          </w:p>
        </w:tc>
      </w:tr>
      <w:tr w:rsidR="000D3E6E" w:rsidRPr="00F007BF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F007BF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a ligação entre instrumentos e proteções</w:t>
            </w:r>
          </w:p>
        </w:tc>
      </w:tr>
    </w:tbl>
    <w:p w14:paraId="43C12EAA" w14:textId="35D718E4" w:rsidR="002E0974" w:rsidRPr="00E645AA" w:rsidRDefault="00DF5C2C" w:rsidP="26BFED33">
      <w:pPr>
        <w:spacing w:before="240"/>
        <w:jc w:val="both"/>
        <w:rPr>
          <w:lang w:val="pt-PT"/>
        </w:rPr>
      </w:pPr>
      <w:r>
        <w:rPr>
          <w:lang w:val="pt-PT"/>
        </w:rPr>
        <w:t xml:space="preserve">O documento atual apresenta os requisitos </w:t>
      </w:r>
      <w:r w:rsidR="004C5F08">
        <w:rPr>
          <w:lang w:val="pt-PT"/>
        </w:rPr>
        <w:t xml:space="preserve">para </w:t>
      </w:r>
      <w:r w:rsidR="0020434E">
        <w:rPr>
          <w:lang w:val="pt-PT"/>
        </w:rPr>
        <w:t xml:space="preserve">as variáveis </w:t>
      </w:r>
      <w:r w:rsidR="004C5F08">
        <w:rPr>
          <w:lang w:val="pt-PT"/>
        </w:rPr>
        <w:t xml:space="preserve">adicionais que dão resposta a Pilar III e </w:t>
      </w:r>
      <w:r w:rsidR="004C5F08">
        <w:rPr>
          <w:i/>
          <w:iCs/>
          <w:lang w:val="pt-PT"/>
        </w:rPr>
        <w:t xml:space="preserve">Green </w:t>
      </w:r>
      <w:r w:rsidR="004C5F08" w:rsidRPr="004C5F08">
        <w:rPr>
          <w:lang w:val="pt-PT"/>
        </w:rPr>
        <w:t>Dashboard</w:t>
      </w:r>
      <w:r w:rsidR="004C5F08">
        <w:rPr>
          <w:lang w:val="pt-PT"/>
        </w:rPr>
        <w:t xml:space="preserve">, </w:t>
      </w:r>
      <w:r w:rsidR="00665422">
        <w:rPr>
          <w:lang w:val="pt-PT"/>
        </w:rPr>
        <w:t xml:space="preserve">identificadas nos ficheiros em anexo </w:t>
      </w:r>
      <w:r w:rsidR="00665422" w:rsidRPr="00665422">
        <w:rPr>
          <w:lang w:val="pt-PT"/>
        </w:rPr>
        <w:t xml:space="preserve">BST ESG Loan Tape </w:t>
      </w:r>
      <w:r w:rsidR="00665422">
        <w:rPr>
          <w:lang w:val="pt-PT"/>
        </w:rPr>
        <w:t>Pilar III</w:t>
      </w:r>
      <w:r w:rsidR="00665422" w:rsidRPr="00665422">
        <w:rPr>
          <w:lang w:val="pt-PT"/>
        </w:rPr>
        <w:t>.xlsx</w:t>
      </w:r>
      <w:r w:rsidR="00665422">
        <w:rPr>
          <w:lang w:val="pt-PT"/>
        </w:rPr>
        <w:t xml:space="preserve"> e </w:t>
      </w:r>
      <w:r w:rsidR="00665422" w:rsidRPr="00665422">
        <w:rPr>
          <w:lang w:val="pt-PT"/>
        </w:rPr>
        <w:t>BST ESG Loan Tape GreenDashboard.xlsx</w:t>
      </w:r>
      <w:r w:rsidR="00665422">
        <w:rPr>
          <w:lang w:val="pt-PT"/>
        </w:rPr>
        <w:t xml:space="preserve"> respetivamente.</w:t>
      </w:r>
    </w:p>
    <w:p w14:paraId="06A1AB68" w14:textId="68C19582" w:rsidR="00C03FDA" w:rsidRDefault="00C03FDA" w:rsidP="00C03FDA">
      <w:pPr>
        <w:pStyle w:val="Contentstitle"/>
        <w:spacing w:after="120"/>
        <w:rPr>
          <w:sz w:val="32"/>
          <w:szCs w:val="32"/>
          <w:lang w:val="pt-PT"/>
        </w:rPr>
      </w:pPr>
      <w:bookmarkStart w:id="14" w:name="_Toc159260909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>
        <w:rPr>
          <w:sz w:val="32"/>
          <w:szCs w:val="32"/>
          <w:lang w:val="pt-PT"/>
        </w:rPr>
        <w:t>Considerações Gerais</w:t>
      </w:r>
      <w:bookmarkEnd w:id="14"/>
    </w:p>
    <w:p w14:paraId="1ABB6136" w14:textId="1A95F648" w:rsidR="00C03FDA" w:rsidRDefault="00C03FDA" w:rsidP="00232806">
      <w:pPr>
        <w:jc w:val="both"/>
        <w:rPr>
          <w:lang w:val="pt-PT"/>
        </w:rPr>
      </w:pPr>
      <w:r>
        <w:rPr>
          <w:lang w:val="pt-PT"/>
        </w:rPr>
        <w:t xml:space="preserve">Independentemente do reporte a que se pretenda dar resposta, </w:t>
      </w:r>
      <w:r w:rsidR="00923770">
        <w:rPr>
          <w:lang w:val="pt-PT"/>
        </w:rPr>
        <w:t>os seguintes aspetos aplicam-se:</w:t>
      </w:r>
    </w:p>
    <w:p w14:paraId="1091BC46" w14:textId="17E2B0D5" w:rsidR="00923770" w:rsidRDefault="00923770" w:rsidP="0060512E">
      <w:pPr>
        <w:pStyle w:val="ListParagraph"/>
        <w:numPr>
          <w:ilvl w:val="0"/>
          <w:numId w:val="10"/>
        </w:numPr>
        <w:jc w:val="both"/>
        <w:rPr>
          <w:lang w:val="pt-PT"/>
        </w:rPr>
      </w:pPr>
      <w:r>
        <w:rPr>
          <w:lang w:val="pt-PT"/>
        </w:rPr>
        <w:t xml:space="preserve">Deve ser gerada uma </w:t>
      </w:r>
      <w:r>
        <w:rPr>
          <w:i/>
          <w:iCs/>
          <w:lang w:val="pt-PT"/>
        </w:rPr>
        <w:t>Loan Tape</w:t>
      </w:r>
      <w:r>
        <w:rPr>
          <w:lang w:val="pt-PT"/>
        </w:rPr>
        <w:t xml:space="preserve"> (entenda-se</w:t>
      </w:r>
      <w:r w:rsidR="00EE23BC">
        <w:rPr>
          <w:lang w:val="pt-PT"/>
        </w:rPr>
        <w:t xml:space="preserve"> o conjunto de </w:t>
      </w:r>
      <w:r w:rsidR="004A46A7">
        <w:rPr>
          <w:lang w:val="pt-PT"/>
        </w:rPr>
        <w:t xml:space="preserve">até </w:t>
      </w:r>
      <w:r w:rsidR="00EE23BC">
        <w:rPr>
          <w:lang w:val="pt-PT"/>
        </w:rPr>
        <w:t>5 tabelas descrito na secção anterior) para cada um dos reportes (Pilar III e Green Dashboard);</w:t>
      </w:r>
    </w:p>
    <w:p w14:paraId="4665F577" w14:textId="24C00277" w:rsidR="00EE23BC" w:rsidRDefault="00BA4055" w:rsidP="0060512E">
      <w:pPr>
        <w:pStyle w:val="ListParagraph"/>
        <w:numPr>
          <w:ilvl w:val="0"/>
          <w:numId w:val="10"/>
        </w:numPr>
        <w:jc w:val="both"/>
        <w:rPr>
          <w:lang w:val="pt-PT"/>
        </w:rPr>
      </w:pPr>
      <w:r>
        <w:rPr>
          <w:lang w:val="pt-PT"/>
        </w:rPr>
        <w:t xml:space="preserve">Os novos processos a desenvolver deverão ter como base os processos já existentes, o que significa que estes serão extensões </w:t>
      </w:r>
      <w:r w:rsidR="00FF7CC2">
        <w:rPr>
          <w:lang w:val="pt-PT"/>
        </w:rPr>
        <w:t>dos modelos de dados e regras de aprovisionamento</w:t>
      </w:r>
      <w:r w:rsidR="00A51B82">
        <w:rPr>
          <w:lang w:val="pt-PT"/>
        </w:rPr>
        <w:t xml:space="preserve"> já existentes e por isso irão partilhar a mesma granularidade e ch</w:t>
      </w:r>
      <w:r w:rsidR="00BC083E">
        <w:rPr>
          <w:lang w:val="pt-PT"/>
        </w:rPr>
        <w:t xml:space="preserve">aves </w:t>
      </w:r>
      <w:r w:rsidR="00A51B82">
        <w:rPr>
          <w:lang w:val="pt-PT"/>
        </w:rPr>
        <w:t>das principais tabelas</w:t>
      </w:r>
      <w:r w:rsidR="0003717A">
        <w:rPr>
          <w:lang w:val="pt-PT"/>
        </w:rPr>
        <w:t xml:space="preserve"> existentes em </w:t>
      </w:r>
      <w:r w:rsidR="0003717A" w:rsidRPr="0003717A">
        <w:rPr>
          <w:i/>
          <w:iCs/>
          <w:lang w:val="pt-PT"/>
        </w:rPr>
        <w:t>cd_loan_tapes_bce</w:t>
      </w:r>
      <w:r w:rsidR="00A51B82">
        <w:rPr>
          <w:lang w:val="pt-PT"/>
        </w:rPr>
        <w:t>, nomeadamente:</w:t>
      </w:r>
    </w:p>
    <w:p w14:paraId="0032EA04" w14:textId="247A7035" w:rsidR="00A51B82" w:rsidRDefault="00D62D8B" w:rsidP="0060512E">
      <w:pPr>
        <w:pStyle w:val="ListParagraph"/>
        <w:numPr>
          <w:ilvl w:val="1"/>
          <w:numId w:val="10"/>
        </w:numPr>
        <w:jc w:val="both"/>
        <w:rPr>
          <w:lang w:val="pt-PT"/>
        </w:rPr>
      </w:pPr>
      <w:bookmarkStart w:id="20" w:name="OLE_LINK1"/>
      <w:r w:rsidRPr="0003717A">
        <w:rPr>
          <w:i/>
          <w:iCs/>
          <w:lang w:val="pt-PT"/>
        </w:rPr>
        <w:t>lt00</w:t>
      </w:r>
      <w:r w:rsidR="00FC382F" w:rsidRPr="0003717A">
        <w:rPr>
          <w:i/>
          <w:iCs/>
          <w:lang w:val="pt-PT"/>
        </w:rPr>
        <w:t>2</w:t>
      </w:r>
      <w:r w:rsidRPr="0003717A">
        <w:rPr>
          <w:i/>
          <w:iCs/>
          <w:lang w:val="pt-PT"/>
        </w:rPr>
        <w:t>_</w:t>
      </w:r>
      <w:r w:rsidR="00FC382F" w:rsidRPr="0003717A">
        <w:rPr>
          <w:i/>
          <w:iCs/>
          <w:lang w:val="pt-PT"/>
        </w:rPr>
        <w:t>instrument</w:t>
      </w:r>
      <w:bookmarkEnd w:id="20"/>
      <w:r>
        <w:rPr>
          <w:lang w:val="pt-PT"/>
        </w:rPr>
        <w:t>: tabela</w:t>
      </w:r>
      <w:r w:rsidR="005E3804">
        <w:rPr>
          <w:lang w:val="pt-PT"/>
        </w:rPr>
        <w:t xml:space="preserve"> </w:t>
      </w:r>
      <w:r w:rsidR="00567E39">
        <w:rPr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CE332F" w:rsidRDefault="00567E39" w:rsidP="0060512E">
      <w:pPr>
        <w:pStyle w:val="ListParagraph"/>
        <w:numPr>
          <w:ilvl w:val="1"/>
          <w:numId w:val="10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</w:t>
      </w:r>
      <w:r w:rsidR="00F1071D" w:rsidRPr="0003717A">
        <w:rPr>
          <w:i/>
          <w:iCs/>
          <w:lang w:val="pt-PT"/>
        </w:rPr>
        <w:t>003_entity</w:t>
      </w:r>
      <w:r w:rsidR="00F1071D" w:rsidRPr="00CE332F">
        <w:rPr>
          <w:lang w:val="pt-PT"/>
        </w:rPr>
        <w:t>:</w:t>
      </w:r>
      <w:r w:rsidR="00CE332F" w:rsidRPr="00CE332F">
        <w:rPr>
          <w:lang w:val="pt-PT"/>
        </w:rPr>
        <w:t xml:space="preserve"> </w:t>
      </w:r>
      <w:r w:rsidR="00CE332F">
        <w:rPr>
          <w:lang w:val="pt-PT"/>
        </w:rPr>
        <w:t xml:space="preserve">tabela que contém para uma dada data de referência, perímetro de consolidação e segmento, informação ao nível </w:t>
      </w:r>
      <w:r w:rsidR="00812F1E">
        <w:rPr>
          <w:lang w:val="pt-PT"/>
        </w:rPr>
        <w:t>da contraparte</w:t>
      </w:r>
      <w:r w:rsidR="00CE332F">
        <w:rPr>
          <w:lang w:val="pt-PT"/>
        </w:rPr>
        <w:t>;</w:t>
      </w:r>
    </w:p>
    <w:p w14:paraId="47C0C4D9" w14:textId="44419DDD" w:rsidR="00F1071D" w:rsidRPr="00812F1E" w:rsidRDefault="00F1071D" w:rsidP="0060512E">
      <w:pPr>
        <w:pStyle w:val="ListParagraph"/>
        <w:numPr>
          <w:ilvl w:val="1"/>
          <w:numId w:val="10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lt004_protection</w:t>
      </w:r>
      <w:r>
        <w:rPr>
          <w:lang w:val="pt-PT"/>
        </w:rPr>
        <w:t>:</w:t>
      </w:r>
      <w:r w:rsidR="00FC382F">
        <w:rPr>
          <w:lang w:val="pt-PT"/>
        </w:rPr>
        <w:t xml:space="preserve"> </w:t>
      </w:r>
      <w:r w:rsidR="00812F1E">
        <w:rPr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7F047A" w:rsidRDefault="00F1071D" w:rsidP="0060512E">
      <w:pPr>
        <w:pStyle w:val="ListParagraph"/>
        <w:numPr>
          <w:ilvl w:val="1"/>
          <w:numId w:val="10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lt005_instr_ent</w:t>
      </w:r>
      <w:r>
        <w:rPr>
          <w:lang w:val="pt-PT"/>
        </w:rPr>
        <w:t>:</w:t>
      </w:r>
      <w:r w:rsidR="007F047A">
        <w:rPr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7F047A" w:rsidRDefault="00F1071D" w:rsidP="0060512E">
      <w:pPr>
        <w:pStyle w:val="ListParagraph"/>
        <w:numPr>
          <w:ilvl w:val="1"/>
          <w:numId w:val="10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lt006_instr_prot</w:t>
      </w:r>
      <w:r>
        <w:rPr>
          <w:lang w:val="pt-PT"/>
        </w:rPr>
        <w:t>:</w:t>
      </w:r>
      <w:r w:rsidR="007F047A">
        <w:rPr>
          <w:lang w:val="pt-PT"/>
        </w:rPr>
        <w:t xml:space="preserve"> tabela que contém para uma dada data de referência, perímetro de consolidação e segmento, a relação entre contratos e colaterais</w:t>
      </w:r>
      <w:r w:rsidR="0053044C">
        <w:rPr>
          <w:lang w:val="pt-PT"/>
        </w:rPr>
        <w:t>.</w:t>
      </w:r>
    </w:p>
    <w:p w14:paraId="492E2091" w14:textId="0F3D39C3" w:rsidR="00EE56CB" w:rsidRDefault="003627FE" w:rsidP="00232806">
      <w:pPr>
        <w:jc w:val="both"/>
        <w:rPr>
          <w:lang w:val="pt-PT"/>
        </w:rPr>
      </w:pPr>
      <w:r>
        <w:rPr>
          <w:lang w:val="pt-PT"/>
        </w:rPr>
        <w:t xml:space="preserve">Existe ainda um conjunto de variáveis comuns aos dois reportes </w:t>
      </w:r>
      <w:r w:rsidR="00A23AAF">
        <w:rPr>
          <w:lang w:val="pt-PT"/>
        </w:rPr>
        <w:t xml:space="preserve">(variáveis </w:t>
      </w:r>
      <w:r w:rsidR="00A23AAF" w:rsidRPr="00A23AAF">
        <w:rPr>
          <w:i/>
          <w:iCs/>
          <w:lang w:val="pt-PT"/>
        </w:rPr>
        <w:t>SSTNBL_INDCTR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SSTNBL_CTGRY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GRSS_INTRST_INCM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GRSS_CMMSSN_INCM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GRSS_CMMSSN_INCM_OFF_BLNC</w:t>
      </w:r>
      <w:r w:rsidR="00A23AAF">
        <w:rPr>
          <w:lang w:val="pt-PT"/>
        </w:rPr>
        <w:t>)</w:t>
      </w:r>
      <w:r w:rsidR="00A23AAF" w:rsidRPr="00A23AAF">
        <w:rPr>
          <w:lang w:val="pt-PT"/>
        </w:rPr>
        <w:t xml:space="preserve"> </w:t>
      </w:r>
      <w:r w:rsidR="00A23AAF">
        <w:rPr>
          <w:lang w:val="pt-PT"/>
        </w:rPr>
        <w:t xml:space="preserve">cujo aprovisionamento está descrito no capítulo </w:t>
      </w:r>
      <w:r w:rsidR="00035286">
        <w:rPr>
          <w:lang w:val="pt-PT"/>
        </w:rPr>
        <w:t>4.</w:t>
      </w:r>
    </w:p>
    <w:p w14:paraId="283362A4" w14:textId="69B5BCAA" w:rsidR="00A97816" w:rsidRDefault="00411C1B" w:rsidP="00A97816">
      <w:pPr>
        <w:pStyle w:val="Contentstitle"/>
        <w:spacing w:after="120"/>
        <w:rPr>
          <w:sz w:val="32"/>
          <w:szCs w:val="32"/>
          <w:lang w:val="pt-PT"/>
        </w:rPr>
      </w:pPr>
      <w:bookmarkStart w:id="21" w:name="_Ref146014021"/>
      <w:bookmarkStart w:id="22" w:name="_Toc159260910"/>
      <w:r>
        <w:rPr>
          <w:sz w:val="32"/>
          <w:szCs w:val="32"/>
          <w:lang w:val="pt-PT"/>
        </w:rPr>
        <w:t>Green Dashboard</w:t>
      </w:r>
      <w:bookmarkEnd w:id="21"/>
      <w:bookmarkEnd w:id="22"/>
    </w:p>
    <w:p w14:paraId="208D9A28" w14:textId="7768519F" w:rsidR="000979DC" w:rsidRDefault="001625E7" w:rsidP="008E2785">
      <w:pPr>
        <w:jc w:val="both"/>
        <w:rPr>
          <w:lang w:val="pt-PT"/>
        </w:rPr>
      </w:pPr>
      <w:bookmarkStart w:id="23" w:name="_Hlk143703108"/>
      <w:bookmarkStart w:id="24" w:name="_Hlk143702152"/>
      <w:r w:rsidRPr="0003717A">
        <w:rPr>
          <w:lang w:val="pt-PT"/>
        </w:rPr>
        <w:lastRenderedPageBreak/>
        <w:t xml:space="preserve">Para efeitos do reporte </w:t>
      </w:r>
      <w:r w:rsidR="00226FFF" w:rsidRPr="0003717A">
        <w:rPr>
          <w:lang w:val="pt-PT"/>
        </w:rPr>
        <w:t xml:space="preserve">interno do </w:t>
      </w:r>
      <w:r w:rsidR="00226FFF" w:rsidRPr="0003717A">
        <w:rPr>
          <w:i/>
          <w:iCs/>
          <w:lang w:val="pt-PT"/>
        </w:rPr>
        <w:t>Green Dashboard</w:t>
      </w:r>
      <w:r w:rsidR="00226FFF" w:rsidRPr="0003717A">
        <w:rPr>
          <w:lang w:val="pt-PT"/>
        </w:rPr>
        <w:t>, a corporação estendeu apenas o modelo de dados da interface</w:t>
      </w:r>
      <w:r w:rsidR="0007102A" w:rsidRPr="0003717A">
        <w:rPr>
          <w:lang w:val="pt-PT"/>
        </w:rPr>
        <w:t xml:space="preserve"> INSTRUMENT, </w:t>
      </w:r>
      <w:r w:rsidR="0003717A" w:rsidRPr="0003717A">
        <w:rPr>
          <w:lang w:val="pt-PT"/>
        </w:rPr>
        <w:t xml:space="preserve">associado à tabela </w:t>
      </w:r>
      <w:r w:rsidR="009A2338">
        <w:rPr>
          <w:i/>
          <w:iCs/>
          <w:lang w:val="pt-PT"/>
        </w:rPr>
        <w:t>cd_loan_tapes_bce.l</w:t>
      </w:r>
      <w:r w:rsidR="0003717A" w:rsidRPr="0003717A">
        <w:rPr>
          <w:i/>
          <w:iCs/>
          <w:lang w:val="pt-PT"/>
        </w:rPr>
        <w:t>t002_instrument</w:t>
      </w:r>
      <w:r w:rsidR="0003717A" w:rsidRPr="0003717A">
        <w:rPr>
          <w:lang w:val="pt-PT"/>
        </w:rPr>
        <w:t>.</w:t>
      </w:r>
      <w:bookmarkStart w:id="25" w:name="_Hlk143702915"/>
      <w:bookmarkEnd w:id="23"/>
      <w:bookmarkEnd w:id="24"/>
      <w:r w:rsidR="003C1779">
        <w:rPr>
          <w:lang w:val="pt-PT"/>
        </w:rPr>
        <w:t xml:space="preserve"> </w:t>
      </w:r>
      <w:r w:rsidR="003162DE" w:rsidRPr="003162DE">
        <w:rPr>
          <w:lang w:val="pt-PT"/>
        </w:rPr>
        <w:t>Todavia, a</w:t>
      </w:r>
      <w:r w:rsidR="003C1779" w:rsidRPr="003162DE">
        <w:rPr>
          <w:lang w:val="pt-PT"/>
        </w:rPr>
        <w:t xml:space="preserve"> futuro,</w:t>
      </w:r>
      <w:r w:rsidR="003162DE" w:rsidRPr="003162DE">
        <w:rPr>
          <w:lang w:val="pt-PT"/>
        </w:rPr>
        <w:t xml:space="preserve"> e em função de ser requeridos campos de outras tabelas do </w:t>
      </w:r>
      <w:r w:rsidR="003162DE" w:rsidRPr="006C3580">
        <w:rPr>
          <w:i/>
          <w:iCs/>
          <w:lang w:val="pt-PT"/>
        </w:rPr>
        <w:t>loan tape</w:t>
      </w:r>
      <w:r w:rsidR="003C1779" w:rsidRPr="003162DE">
        <w:rPr>
          <w:lang w:val="pt-PT"/>
        </w:rPr>
        <w:t xml:space="preserve"> pode</w:t>
      </w:r>
      <w:r w:rsidR="003162DE" w:rsidRPr="003162DE">
        <w:rPr>
          <w:lang w:val="pt-PT"/>
        </w:rPr>
        <w:t>rão</w:t>
      </w:r>
      <w:r w:rsidR="003C1779" w:rsidRPr="003162DE">
        <w:rPr>
          <w:lang w:val="pt-PT"/>
        </w:rPr>
        <w:t xml:space="preserve"> ser incluídas novas tabelas</w:t>
      </w:r>
      <w:r w:rsidR="003162DE" w:rsidRPr="003162DE">
        <w:rPr>
          <w:lang w:val="pt-PT"/>
        </w:rPr>
        <w:t xml:space="preserve"> por alteração da parametrização.</w:t>
      </w:r>
    </w:p>
    <w:p w14:paraId="19D6F6F2" w14:textId="7335CF81" w:rsidR="002C231D" w:rsidRDefault="002C231D" w:rsidP="007B4EC5">
      <w:pPr>
        <w:pStyle w:val="MyHeading1"/>
        <w:rPr>
          <w:color w:val="000000" w:themeColor="text1"/>
          <w:lang w:val="pt-PT"/>
        </w:rPr>
      </w:pPr>
      <w:bookmarkStart w:id="26" w:name="_Toc159260911"/>
      <w:r w:rsidRPr="002C231D">
        <w:rPr>
          <w:color w:val="auto"/>
          <w:lang w:val="pt-PT"/>
        </w:rPr>
        <w:t>Aprovisionamento</w:t>
      </w:r>
      <w:bookmarkEnd w:id="26"/>
    </w:p>
    <w:p w14:paraId="67311926" w14:textId="31F17C20" w:rsidR="002C231D" w:rsidRDefault="00D144AA" w:rsidP="002C231D">
      <w:pPr>
        <w:pStyle w:val="MyHeading2"/>
        <w:rPr>
          <w:color w:val="auto"/>
          <w:lang w:val="pt-PT"/>
        </w:rPr>
      </w:pPr>
      <w:bookmarkStart w:id="27" w:name="_Toc159260912"/>
      <w:r>
        <w:rPr>
          <w:color w:val="auto"/>
          <w:lang w:val="pt-PT"/>
        </w:rPr>
        <w:t>Considerações Ger</w:t>
      </w:r>
      <w:r w:rsidR="00F668DC">
        <w:rPr>
          <w:color w:val="auto"/>
          <w:lang w:val="pt-PT"/>
        </w:rPr>
        <w:t>ais</w:t>
      </w:r>
      <w:bookmarkEnd w:id="27"/>
    </w:p>
    <w:p w14:paraId="519B0A0F" w14:textId="77777777" w:rsidR="002C231D" w:rsidRPr="009A2338" w:rsidRDefault="002C231D" w:rsidP="002C231D">
      <w:pPr>
        <w:jc w:val="both"/>
        <w:rPr>
          <w:lang w:val="pt-PT"/>
        </w:rPr>
      </w:pPr>
      <w:bookmarkStart w:id="28" w:name="_Hlk156223192"/>
      <w:r w:rsidRPr="009A2338">
        <w:rPr>
          <w:lang w:val="pt-PT"/>
        </w:rPr>
        <w:t xml:space="preserve">Considerando que o universo de registos das tabelas cd_loan_tapes_bce.lt001univ_oper e </w:t>
      </w:r>
      <w:r w:rsidRPr="00B9767B">
        <w:rPr>
          <w:i/>
          <w:iCs/>
          <w:lang w:val="pt-PT"/>
        </w:rPr>
        <w:t>cd_loan_tapes_bce.lt002_instrument</w:t>
      </w:r>
      <w:r w:rsidRPr="009A2338">
        <w:rPr>
          <w:lang w:val="pt-PT"/>
        </w:rPr>
        <w:t xml:space="preserve"> é o mesmo e tirando partido d</w:t>
      </w:r>
      <w:r>
        <w:rPr>
          <w:lang w:val="pt-PT"/>
        </w:rPr>
        <w:t>a</w:t>
      </w:r>
      <w:r w:rsidRPr="009A2338">
        <w:rPr>
          <w:lang w:val="pt-PT"/>
        </w:rPr>
        <w:t xml:space="preserve"> tabela </w:t>
      </w:r>
      <w:r w:rsidRPr="00B9767B">
        <w:rPr>
          <w:i/>
          <w:iCs/>
          <w:lang w:val="pt-PT"/>
        </w:rPr>
        <w:t>cd_loan_tapes_bce.lt001univ_oper</w:t>
      </w:r>
      <w:r w:rsidRPr="009A2338">
        <w:rPr>
          <w:lang w:val="pt-PT"/>
        </w:rPr>
        <w:t xml:space="preserve"> ter a chave de contrato FINREP desagregada, entenda-se, as variáveis cempresa, cbalcao, cnumecta e zdeposit, o ponto de partida para </w:t>
      </w:r>
      <w:r>
        <w:rPr>
          <w:lang w:val="pt-PT"/>
        </w:rPr>
        <w:t xml:space="preserve">cruzamento de informação </w:t>
      </w:r>
      <w:r w:rsidRPr="009A2338">
        <w:rPr>
          <w:lang w:val="pt-PT"/>
        </w:rPr>
        <w:t xml:space="preserve">deve ser esta tabela, mantendo no entanto presente que as novas variáveis devem ser adicionadas à tabela </w:t>
      </w:r>
      <w:r w:rsidRPr="00B9767B">
        <w:rPr>
          <w:i/>
          <w:iCs/>
          <w:lang w:val="pt-PT"/>
        </w:rPr>
        <w:t>cd_loan_tapes_bce.lt002_instrument</w:t>
      </w:r>
      <w:r w:rsidRPr="009A2338">
        <w:rPr>
          <w:lang w:val="pt-PT"/>
        </w:rPr>
        <w:t>.</w:t>
      </w:r>
    </w:p>
    <w:p w14:paraId="015D2370" w14:textId="77777777" w:rsidR="001A436C" w:rsidRPr="005C7C35" w:rsidRDefault="002C231D" w:rsidP="002C231D">
      <w:pPr>
        <w:jc w:val="both"/>
        <w:rPr>
          <w:lang w:val="pt-PT"/>
        </w:rPr>
      </w:pPr>
      <w:r>
        <w:rPr>
          <w:lang w:val="pt-PT"/>
        </w:rPr>
        <w:t xml:space="preserve">As novas variáveis a considerar devem ser aprovisionadas de acordo com os mapeamentos definidos no documento </w:t>
      </w:r>
      <w:r w:rsidRPr="00AF7D8E">
        <w:rPr>
          <w:i/>
          <w:iCs/>
          <w:lang w:val="pt-PT"/>
        </w:rPr>
        <w:t>BST ESG Loan Tape GreenDashboard.xlsx</w:t>
      </w:r>
      <w:r>
        <w:rPr>
          <w:lang w:val="pt-PT"/>
        </w:rPr>
        <w:t xml:space="preserve">, colunas </w:t>
      </w:r>
      <w:r w:rsidRPr="00EC7949">
        <w:rPr>
          <w:i/>
          <w:iCs/>
          <w:lang w:val="pt-PT"/>
        </w:rPr>
        <w:t>TABELA/FICHEIRO</w:t>
      </w:r>
      <w:r w:rsidR="00246730">
        <w:rPr>
          <w:lang w:val="pt-PT"/>
        </w:rPr>
        <w:t xml:space="preserve"> (nome da tabela </w:t>
      </w:r>
      <w:r w:rsidR="008E2832">
        <w:rPr>
          <w:lang w:val="pt-PT"/>
        </w:rPr>
        <w:t xml:space="preserve">fonte </w:t>
      </w:r>
      <w:r w:rsidR="00246730">
        <w:rPr>
          <w:lang w:val="pt-PT"/>
        </w:rPr>
        <w:t>ou parametrização</w:t>
      </w:r>
      <w:r w:rsidR="008E2832">
        <w:rPr>
          <w:lang w:val="pt-PT"/>
        </w:rPr>
        <w:t>)</w:t>
      </w:r>
      <w:r>
        <w:rPr>
          <w:lang w:val="pt-PT"/>
        </w:rPr>
        <w:t xml:space="preserve">, </w:t>
      </w:r>
      <w:r w:rsidRPr="00EC7949">
        <w:rPr>
          <w:i/>
          <w:iCs/>
          <w:lang w:val="pt-PT"/>
        </w:rPr>
        <w:t>CAMPO</w:t>
      </w:r>
      <w:r w:rsidR="008E2832">
        <w:rPr>
          <w:lang w:val="pt-PT"/>
        </w:rPr>
        <w:t xml:space="preserve"> (variável ou variáveis fonte)</w:t>
      </w:r>
      <w:r>
        <w:rPr>
          <w:lang w:val="pt-PT"/>
        </w:rPr>
        <w:t xml:space="preserve"> e </w:t>
      </w:r>
      <w:r w:rsidRPr="00EC7949">
        <w:rPr>
          <w:i/>
          <w:iCs/>
          <w:lang w:val="pt-PT"/>
        </w:rPr>
        <w:t>CONDIÇÃO</w:t>
      </w:r>
      <w:r w:rsidR="008E2832">
        <w:rPr>
          <w:lang w:val="pt-PT"/>
        </w:rPr>
        <w:t xml:space="preserve"> (regra de </w:t>
      </w:r>
      <w:r w:rsidR="008E2832" w:rsidRPr="005C7C35">
        <w:rPr>
          <w:lang w:val="pt-PT"/>
        </w:rPr>
        <w:t xml:space="preserve">aprovisionamento, </w:t>
      </w:r>
      <w:r w:rsidR="007B56DE" w:rsidRPr="005C7C35">
        <w:rPr>
          <w:lang w:val="pt-PT"/>
        </w:rPr>
        <w:t>caso o mapeamento não seja direto</w:t>
      </w:r>
      <w:r w:rsidR="008E2832" w:rsidRPr="005C7C35">
        <w:rPr>
          <w:lang w:val="pt-PT"/>
        </w:rPr>
        <w:t>)</w:t>
      </w:r>
      <w:r w:rsidRPr="005C7C35">
        <w:rPr>
          <w:lang w:val="pt-PT"/>
        </w:rPr>
        <w:t>.</w:t>
      </w:r>
      <w:r w:rsidR="00AE0B8C" w:rsidRPr="005C7C35">
        <w:rPr>
          <w:lang w:val="pt-PT"/>
        </w:rPr>
        <w:t xml:space="preserve"> </w:t>
      </w:r>
    </w:p>
    <w:bookmarkEnd w:id="28"/>
    <w:p w14:paraId="646E8660" w14:textId="50C61E3E" w:rsidR="00DA4599" w:rsidRPr="00EC7949" w:rsidRDefault="005039C2" w:rsidP="002C231D">
      <w:pPr>
        <w:jc w:val="both"/>
        <w:rPr>
          <w:lang w:val="pt-PT"/>
        </w:rPr>
      </w:pPr>
      <w:r w:rsidRPr="00EC7949">
        <w:rPr>
          <w:lang w:val="pt-PT"/>
        </w:rPr>
        <w:t xml:space="preserve">No cenário em que a regra de aprovisionamento resulte num valor </w:t>
      </w:r>
      <w:r w:rsidRPr="00EC7949">
        <w:rPr>
          <w:i/>
          <w:iCs/>
          <w:lang w:val="pt-PT"/>
        </w:rPr>
        <w:t>null</w:t>
      </w:r>
      <w:r w:rsidRPr="00EC7949">
        <w:rPr>
          <w:lang w:val="pt-PT"/>
        </w:rPr>
        <w:t xml:space="preserve"> para a variável </w:t>
      </w:r>
      <w:r w:rsidR="007B56DE" w:rsidRPr="00EC7949">
        <w:rPr>
          <w:lang w:val="pt-PT"/>
        </w:rPr>
        <w:t>a aprovisionar</w:t>
      </w:r>
      <w:r w:rsidRPr="00EC7949">
        <w:rPr>
          <w:lang w:val="pt-PT"/>
        </w:rPr>
        <w:t xml:space="preserve">, </w:t>
      </w:r>
      <w:r w:rsidR="00DA4599" w:rsidRPr="00EC7949">
        <w:rPr>
          <w:lang w:val="pt-PT"/>
        </w:rPr>
        <w:t xml:space="preserve">deve </w:t>
      </w:r>
      <w:r w:rsidRPr="00EC7949">
        <w:rPr>
          <w:lang w:val="pt-PT"/>
        </w:rPr>
        <w:t xml:space="preserve">considerar-se os valores </w:t>
      </w:r>
      <w:r w:rsidR="00EC7949" w:rsidRPr="00EC7949">
        <w:rPr>
          <w:lang w:val="pt-PT"/>
        </w:rPr>
        <w:t xml:space="preserve">presentes na coluna </w:t>
      </w:r>
      <w:r w:rsidR="00EC7949" w:rsidRPr="00EC7949">
        <w:rPr>
          <w:i/>
          <w:iCs/>
          <w:lang w:val="pt-PT"/>
        </w:rPr>
        <w:t>VALORES DEFAULT</w:t>
      </w:r>
      <w:r w:rsidR="00EC7949" w:rsidRPr="00EC7949">
        <w:rPr>
          <w:lang w:val="pt-PT"/>
        </w:rPr>
        <w:t xml:space="preserve"> para essa variável de acordo com o </w:t>
      </w:r>
      <w:r w:rsidR="00DA4599" w:rsidRPr="00EC7949">
        <w:rPr>
          <w:lang w:val="pt-PT"/>
        </w:rPr>
        <w:t xml:space="preserve">ficheiro </w:t>
      </w:r>
      <w:r w:rsidR="00DA4599" w:rsidRPr="00EC7949">
        <w:rPr>
          <w:i/>
          <w:iCs/>
          <w:lang w:val="pt-PT"/>
        </w:rPr>
        <w:t>BST ESG Loan Tape GreenDashboard.xlsx</w:t>
      </w:r>
      <w:r w:rsidR="00DA4599" w:rsidRPr="00EC7949">
        <w:rPr>
          <w:lang w:val="pt-PT"/>
        </w:rPr>
        <w:t>.</w:t>
      </w:r>
    </w:p>
    <w:p w14:paraId="1F152C4F" w14:textId="47EF3A99" w:rsidR="000C6F92" w:rsidRDefault="002C231D" w:rsidP="002C231D">
      <w:pPr>
        <w:jc w:val="both"/>
        <w:rPr>
          <w:lang w:val="pt-PT"/>
        </w:rPr>
      </w:pPr>
      <w:r>
        <w:rPr>
          <w:lang w:val="pt-PT"/>
        </w:rPr>
        <w:t xml:space="preserve">Mediante a variável a aprovisionar, existem diferentes fontes de informação </w:t>
      </w:r>
      <w:r w:rsidR="004706FB">
        <w:rPr>
          <w:lang w:val="pt-PT"/>
        </w:rPr>
        <w:t xml:space="preserve">e regras </w:t>
      </w:r>
      <w:r>
        <w:rPr>
          <w:lang w:val="pt-PT"/>
        </w:rPr>
        <w:t>a considerar</w:t>
      </w:r>
      <w:r w:rsidR="004706FB">
        <w:rPr>
          <w:lang w:val="pt-PT"/>
        </w:rPr>
        <w:t>, detalhadas nas secções seguintes.</w:t>
      </w:r>
      <w:r w:rsidR="000C6F92">
        <w:rPr>
          <w:lang w:val="pt-PT"/>
        </w:rPr>
        <w:t xml:space="preserve"> É no entanto relevante</w:t>
      </w:r>
      <w:r w:rsidR="00F668DC">
        <w:rPr>
          <w:lang w:val="pt-PT"/>
        </w:rPr>
        <w:t xml:space="preserve">, referir </w:t>
      </w:r>
      <w:r w:rsidR="00E26281">
        <w:rPr>
          <w:lang w:val="pt-PT"/>
        </w:rPr>
        <w:t>alguns aspetos que se aplicam transversalmente:</w:t>
      </w:r>
    </w:p>
    <w:p w14:paraId="6BEA9EFE" w14:textId="71173F56" w:rsidR="002C231D" w:rsidRDefault="002C231D" w:rsidP="0060512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BE4374">
        <w:rPr>
          <w:lang w:val="pt-PT"/>
        </w:rPr>
        <w:t xml:space="preserve">Para as variáveis cuja </w:t>
      </w:r>
      <w:r>
        <w:rPr>
          <w:lang w:val="pt-PT"/>
        </w:rPr>
        <w:t xml:space="preserve">fonte é o modelo de rentabilidade (tabelas </w:t>
      </w:r>
      <w:r w:rsidRPr="00BE4374">
        <w:rPr>
          <w:i/>
          <w:iCs/>
          <w:lang w:val="pt-PT"/>
        </w:rPr>
        <w:t>cd_captools.ct209_rent_kpm</w:t>
      </w:r>
      <w:r w:rsidR="008557B3" w:rsidRPr="008557B3">
        <w:rPr>
          <w:lang w:val="pt-PT"/>
        </w:rPr>
        <w:t>,</w:t>
      </w:r>
      <w:r w:rsidR="008557B3">
        <w:rPr>
          <w:i/>
          <w:iCs/>
          <w:lang w:val="pt-PT"/>
        </w:rPr>
        <w:t xml:space="preserve"> </w:t>
      </w:r>
      <w:r w:rsidRPr="00BE4374">
        <w:rPr>
          <w:i/>
          <w:iCs/>
          <w:lang w:val="pt-PT"/>
        </w:rPr>
        <w:t>cd_captools.ct211_rent_kpmco</w:t>
      </w:r>
      <w:r w:rsidR="008557B3">
        <w:rPr>
          <w:i/>
          <w:iCs/>
          <w:lang w:val="pt-PT"/>
        </w:rPr>
        <w:t xml:space="preserve"> </w:t>
      </w:r>
      <w:r w:rsidR="008557B3">
        <w:rPr>
          <w:lang w:val="pt-PT"/>
        </w:rPr>
        <w:t xml:space="preserve">e </w:t>
      </w:r>
      <w:r w:rsidR="008557B3" w:rsidRPr="008557B3">
        <w:rPr>
          <w:lang w:val="pt-PT"/>
        </w:rPr>
        <w:t>cd_captools.ct207_rent_over</w:t>
      </w:r>
      <w:r>
        <w:rPr>
          <w:lang w:val="pt-PT"/>
        </w:rPr>
        <w:t>)</w:t>
      </w:r>
      <w:r w:rsidRPr="00BE4374">
        <w:rPr>
          <w:lang w:val="pt-PT"/>
        </w:rPr>
        <w:t xml:space="preserve"> e considerando que a </w:t>
      </w:r>
      <w:r w:rsidR="003E63C2">
        <w:rPr>
          <w:lang w:val="pt-PT"/>
        </w:rPr>
        <w:t>chave</w:t>
      </w:r>
      <w:r w:rsidRPr="00BE4374">
        <w:rPr>
          <w:lang w:val="pt-PT"/>
        </w:rPr>
        <w:t xml:space="preserve"> destas tabelas é o MIS deve garantir-se a passagem pelos </w:t>
      </w:r>
      <w:r>
        <w:rPr>
          <w:lang w:val="pt-PT"/>
        </w:rPr>
        <w:t xml:space="preserve">seguintes </w:t>
      </w:r>
      <w:r w:rsidRPr="00BE4374">
        <w:rPr>
          <w:lang w:val="pt-PT"/>
        </w:rPr>
        <w:t>tradutores</w:t>
      </w:r>
      <w:r>
        <w:rPr>
          <w:lang w:val="pt-PT"/>
        </w:rPr>
        <w:t>, para uma dada data de referência:</w:t>
      </w:r>
    </w:p>
    <w:p w14:paraId="22E26A0A" w14:textId="77777777" w:rsidR="002C231D" w:rsidRDefault="002C231D" w:rsidP="0060512E">
      <w:pPr>
        <w:pStyle w:val="ListParagraph"/>
        <w:numPr>
          <w:ilvl w:val="1"/>
          <w:numId w:val="11"/>
        </w:numPr>
        <w:jc w:val="both"/>
        <w:rPr>
          <w:lang w:val="pt-PT"/>
        </w:rPr>
      </w:pPr>
      <w:r w:rsidRPr="00BE4374">
        <w:rPr>
          <w:lang w:val="pt-PT"/>
        </w:rPr>
        <w:t xml:space="preserve">FINREP (tabela </w:t>
      </w:r>
      <w:r w:rsidRPr="00BE4374">
        <w:rPr>
          <w:i/>
          <w:iCs/>
          <w:lang w:val="pt-PT"/>
        </w:rPr>
        <w:t>cd_captools.kt_chaves_finrep</w:t>
      </w:r>
      <w:r w:rsidRPr="00BE4374">
        <w:rPr>
          <w:lang w:val="pt-PT"/>
        </w:rPr>
        <w:t>)</w:t>
      </w:r>
      <w:r>
        <w:rPr>
          <w:lang w:val="pt-PT"/>
        </w:rPr>
        <w:t xml:space="preserve">, cruzando a chave de contrato da tabela </w:t>
      </w:r>
      <w:r w:rsidRPr="00B9767B">
        <w:rPr>
          <w:i/>
          <w:iCs/>
          <w:lang w:val="pt-PT"/>
        </w:rPr>
        <w:t>cd_loan_tapes_bce.lt001univ_oper</w:t>
      </w:r>
      <w:r>
        <w:rPr>
          <w:lang w:val="pt-PT"/>
        </w:rPr>
        <w:t xml:space="preserve"> pela chave de contrato FINREP (variáveis </w:t>
      </w:r>
      <w:r w:rsidRPr="00B94A91">
        <w:rPr>
          <w:i/>
          <w:iCs/>
          <w:lang w:val="pt-PT"/>
        </w:rPr>
        <w:t>cempresa_fr</w:t>
      </w:r>
      <w:r>
        <w:rPr>
          <w:lang w:val="pt-PT"/>
        </w:rPr>
        <w:t xml:space="preserve">, </w:t>
      </w:r>
      <w:r w:rsidRPr="00B94A91">
        <w:rPr>
          <w:i/>
          <w:iCs/>
          <w:lang w:val="pt-PT"/>
        </w:rPr>
        <w:t>cbalcao_fr</w:t>
      </w:r>
      <w:r>
        <w:rPr>
          <w:lang w:val="pt-PT"/>
        </w:rPr>
        <w:t xml:space="preserve">, </w:t>
      </w:r>
      <w:r w:rsidRPr="00B94A91">
        <w:rPr>
          <w:i/>
          <w:iCs/>
          <w:lang w:val="pt-PT"/>
        </w:rPr>
        <w:t>cnumecta_fr</w:t>
      </w:r>
      <w:r>
        <w:rPr>
          <w:lang w:val="pt-PT"/>
        </w:rPr>
        <w:t xml:space="preserve"> e </w:t>
      </w:r>
      <w:r w:rsidRPr="00B94A91">
        <w:rPr>
          <w:i/>
          <w:iCs/>
          <w:lang w:val="pt-PT"/>
        </w:rPr>
        <w:t>zdeposit_fr</w:t>
      </w:r>
      <w:r>
        <w:rPr>
          <w:lang w:val="pt-PT"/>
        </w:rPr>
        <w:t>); e</w:t>
      </w:r>
    </w:p>
    <w:p w14:paraId="630ACD89" w14:textId="77777777" w:rsidR="002C231D" w:rsidRDefault="002C231D" w:rsidP="0060512E">
      <w:pPr>
        <w:pStyle w:val="ListParagraph"/>
        <w:numPr>
          <w:ilvl w:val="1"/>
          <w:numId w:val="11"/>
        </w:numPr>
        <w:jc w:val="both"/>
        <w:rPr>
          <w:lang w:val="pt-PT"/>
        </w:rPr>
      </w:pPr>
      <w:r w:rsidRPr="00BE4374">
        <w:rPr>
          <w:lang w:val="pt-PT"/>
        </w:rPr>
        <w:t xml:space="preserve">MIS (tabela </w:t>
      </w:r>
      <w:r w:rsidRPr="00BE4374">
        <w:rPr>
          <w:i/>
          <w:iCs/>
          <w:lang w:val="pt-PT"/>
        </w:rPr>
        <w:t>cd_captools.kt_chaves_mis</w:t>
      </w:r>
      <w:r w:rsidRPr="00BE4374">
        <w:rPr>
          <w:lang w:val="pt-PT"/>
        </w:rPr>
        <w:t>)</w:t>
      </w:r>
      <w:r>
        <w:rPr>
          <w:lang w:val="pt-PT"/>
        </w:rPr>
        <w:t xml:space="preserve">, cruzando a chave da contabilidade obtida pelo cruzamento com o tradutor de chaves FINREP pela chave de contrato da contabilidade (variáveis </w:t>
      </w:r>
      <w:r>
        <w:rPr>
          <w:i/>
          <w:iCs/>
          <w:lang w:val="pt-PT"/>
        </w:rPr>
        <w:t>cempresa</w:t>
      </w:r>
      <w:r>
        <w:rPr>
          <w:lang w:val="pt-PT"/>
        </w:rPr>
        <w:t xml:space="preserve">, </w:t>
      </w:r>
      <w:r>
        <w:rPr>
          <w:i/>
          <w:iCs/>
          <w:lang w:val="pt-PT"/>
        </w:rPr>
        <w:t>cbalcao</w:t>
      </w:r>
      <w:r>
        <w:rPr>
          <w:lang w:val="pt-PT"/>
        </w:rPr>
        <w:t xml:space="preserve">, </w:t>
      </w:r>
      <w:r>
        <w:rPr>
          <w:i/>
          <w:iCs/>
          <w:lang w:val="pt-PT"/>
        </w:rPr>
        <w:t>cnumecta</w:t>
      </w:r>
      <w:r>
        <w:rPr>
          <w:lang w:val="pt-PT"/>
        </w:rPr>
        <w:t xml:space="preserve"> e </w:t>
      </w:r>
      <w:r>
        <w:rPr>
          <w:i/>
          <w:iCs/>
          <w:lang w:val="pt-PT"/>
        </w:rPr>
        <w:t>zdeposit</w:t>
      </w:r>
      <w:r>
        <w:rPr>
          <w:lang w:val="pt-PT"/>
        </w:rPr>
        <w:t>).</w:t>
      </w:r>
    </w:p>
    <w:p w14:paraId="307BDAAF" w14:textId="77777777" w:rsidR="002C231D" w:rsidRDefault="002C231D" w:rsidP="0060512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>
        <w:rPr>
          <w:lang w:val="pt-PT"/>
        </w:rPr>
        <w:t xml:space="preserve">Após passagem pelos tradutores, pode finalmente cruzar-se a chave de contrato MIS resultante da passagem pelo tradutor de chaves MIS (variáveis </w:t>
      </w:r>
      <w:r w:rsidRPr="00EE0B03">
        <w:rPr>
          <w:i/>
          <w:iCs/>
          <w:lang w:val="pt-PT"/>
        </w:rPr>
        <w:t>cempcta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ckbalcao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cknumcta</w:t>
      </w:r>
      <w:r>
        <w:rPr>
          <w:lang w:val="pt-PT"/>
        </w:rPr>
        <w:t xml:space="preserve"> e </w:t>
      </w:r>
      <w:r w:rsidRPr="00EE0B03">
        <w:rPr>
          <w:i/>
          <w:iCs/>
          <w:lang w:val="pt-PT"/>
        </w:rPr>
        <w:t>zdeposit</w:t>
      </w:r>
      <w:r>
        <w:rPr>
          <w:i/>
          <w:iCs/>
          <w:lang w:val="pt-PT"/>
        </w:rPr>
        <w:t>_mis</w:t>
      </w:r>
      <w:r>
        <w:rPr>
          <w:lang w:val="pt-PT"/>
        </w:rPr>
        <w:t xml:space="preserve">) com a chave de contrato presente nas tabelas do módulo de rentabilidade (variáveis </w:t>
      </w:r>
      <w:r w:rsidRPr="00EE0B03">
        <w:rPr>
          <w:i/>
          <w:iCs/>
          <w:lang w:val="pt-PT"/>
        </w:rPr>
        <w:t>cempcta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ckbalcao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cknumcta</w:t>
      </w:r>
      <w:r>
        <w:rPr>
          <w:lang w:val="pt-PT"/>
        </w:rPr>
        <w:t xml:space="preserve"> e </w:t>
      </w:r>
      <w:r w:rsidRPr="00EE0B03">
        <w:rPr>
          <w:i/>
          <w:iCs/>
          <w:lang w:val="pt-PT"/>
        </w:rPr>
        <w:t>zdeposit</w:t>
      </w:r>
      <w:r>
        <w:rPr>
          <w:lang w:val="pt-PT"/>
        </w:rPr>
        <w:t>).</w:t>
      </w:r>
    </w:p>
    <w:p w14:paraId="1A814438" w14:textId="77777777" w:rsidR="002C231D" w:rsidRDefault="002C231D" w:rsidP="0060512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>
        <w:rPr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E47395" w:rsidRDefault="002C231D" w:rsidP="0060512E">
      <w:pPr>
        <w:pStyle w:val="ListParagraph"/>
        <w:numPr>
          <w:ilvl w:val="1"/>
          <w:numId w:val="11"/>
        </w:numPr>
        <w:jc w:val="both"/>
        <w:rPr>
          <w:lang w:val="pt-PT"/>
        </w:rPr>
      </w:pPr>
      <w:r w:rsidRPr="00E47395">
        <w:rPr>
          <w:lang w:val="pt-PT"/>
        </w:rPr>
        <w:t>1 registo FINREP associado a 1 registo MIS: para variáveis numéricas e variáveis string deve usar-se diretamente a variável do modelo de rentabilidade indicada no ficheiro de mapeamentos</w:t>
      </w:r>
      <w:r>
        <w:rPr>
          <w:lang w:val="pt-PT"/>
        </w:rPr>
        <w:t>;</w:t>
      </w:r>
    </w:p>
    <w:p w14:paraId="0D42B0DA" w14:textId="77777777" w:rsidR="002C231D" w:rsidRDefault="002C231D" w:rsidP="0060512E">
      <w:pPr>
        <w:pStyle w:val="ListParagraph"/>
        <w:numPr>
          <w:ilvl w:val="1"/>
          <w:numId w:val="11"/>
        </w:numPr>
        <w:jc w:val="both"/>
        <w:rPr>
          <w:lang w:val="pt-PT"/>
        </w:rPr>
      </w:pPr>
      <w:r>
        <w:rPr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Default="002C231D" w:rsidP="0060512E">
      <w:pPr>
        <w:pStyle w:val="ListParagraph"/>
        <w:numPr>
          <w:ilvl w:val="2"/>
          <w:numId w:val="11"/>
        </w:numPr>
        <w:jc w:val="both"/>
        <w:rPr>
          <w:lang w:val="pt-PT"/>
        </w:rPr>
      </w:pPr>
      <w:r>
        <w:rPr>
          <w:lang w:val="pt-PT"/>
        </w:rPr>
        <w:t xml:space="preserve">Caso se trate de variáveis numéricas, deve agrupar-se os registos MIS e considerar-se a soma da variável origem. Por exemplo, para mapeamento da variável </w:t>
      </w:r>
      <w:r w:rsidRPr="000F38B4">
        <w:rPr>
          <w:lang w:val="pt-PT"/>
        </w:rPr>
        <w:t>AVRG_BLNC</w:t>
      </w:r>
      <w:r>
        <w:rPr>
          <w:lang w:val="pt-PT"/>
        </w:rPr>
        <w:t xml:space="preserve">, deve considerar-se a soma da variável c001 da tabela </w:t>
      </w:r>
      <w:r w:rsidRPr="00BE4374">
        <w:rPr>
          <w:i/>
          <w:iCs/>
          <w:lang w:val="pt-PT"/>
        </w:rPr>
        <w:t>cd_captools.ct209_rent_kpm</w:t>
      </w:r>
      <w:r>
        <w:rPr>
          <w:lang w:val="pt-PT"/>
        </w:rPr>
        <w:t>.</w:t>
      </w:r>
    </w:p>
    <w:p w14:paraId="2F010A34" w14:textId="21BAD0C3" w:rsidR="002C231D" w:rsidRPr="00954676" w:rsidRDefault="002C231D" w:rsidP="0060512E">
      <w:pPr>
        <w:pStyle w:val="ListParagraph"/>
        <w:numPr>
          <w:ilvl w:val="2"/>
          <w:numId w:val="11"/>
        </w:numPr>
        <w:jc w:val="both"/>
        <w:rPr>
          <w:lang w:val="pt-PT"/>
        </w:rPr>
      </w:pPr>
      <w:r w:rsidRPr="00954676">
        <w:rPr>
          <w:lang w:val="pt-PT"/>
        </w:rPr>
        <w:t xml:space="preserve">Caso se trate de variáveis </w:t>
      </w:r>
      <w:r w:rsidRPr="00954676">
        <w:rPr>
          <w:i/>
          <w:iCs/>
          <w:lang w:val="pt-PT"/>
        </w:rPr>
        <w:t>string</w:t>
      </w:r>
      <w:r w:rsidRPr="00954676">
        <w:rPr>
          <w:lang w:val="pt-PT"/>
        </w:rPr>
        <w:t xml:space="preserve">, e caso os respetivos valores no módulo de rentabilidade sejam diferentes, deve escolher-se o valor cujo registo tenha </w:t>
      </w:r>
      <w:r w:rsidR="004C636D" w:rsidRPr="00954676">
        <w:rPr>
          <w:lang w:val="pt-PT"/>
        </w:rPr>
        <w:t xml:space="preserve">a soma entre o </w:t>
      </w:r>
      <w:r w:rsidRPr="00954676">
        <w:rPr>
          <w:lang w:val="pt-PT"/>
        </w:rPr>
        <w:t>saldo pontual</w:t>
      </w:r>
      <w:r w:rsidR="004C636D" w:rsidRPr="00954676">
        <w:rPr>
          <w:lang w:val="pt-PT"/>
        </w:rPr>
        <w:t xml:space="preserve"> e o saldo vencido</w:t>
      </w:r>
      <w:r w:rsidRPr="00954676">
        <w:rPr>
          <w:lang w:val="pt-PT"/>
        </w:rPr>
        <w:t xml:space="preserve"> (variável c007</w:t>
      </w:r>
      <w:r w:rsidR="004C636D" w:rsidRPr="00954676">
        <w:rPr>
          <w:lang w:val="pt-PT"/>
        </w:rPr>
        <w:t xml:space="preserve"> e c244</w:t>
      </w:r>
      <w:r w:rsidR="00014366" w:rsidRPr="00954676">
        <w:rPr>
          <w:lang w:val="pt-PT"/>
        </w:rPr>
        <w:t>, respetivamente,</w:t>
      </w:r>
      <w:r w:rsidRPr="00954676">
        <w:rPr>
          <w:lang w:val="pt-PT"/>
        </w:rPr>
        <w:t xml:space="preserve"> da tabela </w:t>
      </w:r>
      <w:r w:rsidRPr="00954676">
        <w:rPr>
          <w:i/>
          <w:iCs/>
          <w:lang w:val="pt-PT"/>
        </w:rPr>
        <w:t>cd_captools.ct209_rent_kpm</w:t>
      </w:r>
      <w:r w:rsidRPr="00954676">
        <w:rPr>
          <w:lang w:val="pt-PT"/>
        </w:rPr>
        <w:t xml:space="preserve">) diferente de zero. Caso existam 2 ou mais registos com </w:t>
      </w:r>
      <w:r w:rsidR="00014366" w:rsidRPr="00954676">
        <w:rPr>
          <w:lang w:val="pt-PT"/>
        </w:rPr>
        <w:t xml:space="preserve">soma de </w:t>
      </w:r>
      <w:r w:rsidRPr="00954676">
        <w:rPr>
          <w:lang w:val="pt-PT"/>
        </w:rPr>
        <w:t>saldo pontual</w:t>
      </w:r>
      <w:r w:rsidR="00014366" w:rsidRPr="00954676">
        <w:rPr>
          <w:lang w:val="pt-PT"/>
        </w:rPr>
        <w:t xml:space="preserve"> e saldo vencido</w:t>
      </w:r>
      <w:r w:rsidRPr="00954676">
        <w:rPr>
          <w:lang w:val="pt-PT"/>
        </w:rPr>
        <w:t xml:space="preserve"> </w:t>
      </w:r>
      <w:r w:rsidRPr="00954676">
        <w:rPr>
          <w:lang w:val="pt-PT"/>
        </w:rPr>
        <w:lastRenderedPageBreak/>
        <w:t>diferente de 0, deve escolher-se o registo com maior</w:t>
      </w:r>
      <w:r w:rsidR="00014366" w:rsidRPr="00954676">
        <w:rPr>
          <w:lang w:val="pt-PT"/>
        </w:rPr>
        <w:t xml:space="preserve"> soma de</w:t>
      </w:r>
      <w:r w:rsidRPr="00954676">
        <w:rPr>
          <w:lang w:val="pt-PT"/>
        </w:rPr>
        <w:t xml:space="preserve"> saldo pontual</w:t>
      </w:r>
      <w:r w:rsidR="00014366" w:rsidRPr="00954676">
        <w:rPr>
          <w:lang w:val="pt-PT"/>
        </w:rPr>
        <w:t xml:space="preserve"> e saldo vencido</w:t>
      </w:r>
      <w:r w:rsidRPr="00954676">
        <w:rPr>
          <w:lang w:val="pt-PT"/>
        </w:rPr>
        <w:t>.</w:t>
      </w:r>
      <w:r w:rsidR="001A6BC0" w:rsidRPr="00954676">
        <w:rPr>
          <w:lang w:val="pt-PT"/>
        </w:rPr>
        <w:t xml:space="preserve"> Caso </w:t>
      </w:r>
      <w:r w:rsidR="00014366" w:rsidRPr="00954676">
        <w:rPr>
          <w:lang w:val="pt-PT"/>
        </w:rPr>
        <w:t>a</w:t>
      </w:r>
      <w:r w:rsidR="00A038C4" w:rsidRPr="00954676">
        <w:rPr>
          <w:lang w:val="pt-PT"/>
        </w:rPr>
        <w:t xml:space="preserve"> maior</w:t>
      </w:r>
      <w:r w:rsidR="00014366" w:rsidRPr="00954676">
        <w:rPr>
          <w:lang w:val="pt-PT"/>
        </w:rPr>
        <w:t xml:space="preserve"> soma de</w:t>
      </w:r>
      <w:r w:rsidR="00A038C4" w:rsidRPr="00954676">
        <w:rPr>
          <w:lang w:val="pt-PT"/>
        </w:rPr>
        <w:t xml:space="preserve"> saldo pontual</w:t>
      </w:r>
      <w:r w:rsidR="00014366" w:rsidRPr="00954676">
        <w:rPr>
          <w:lang w:val="pt-PT"/>
        </w:rPr>
        <w:t xml:space="preserve"> e saldo vencido</w:t>
      </w:r>
      <w:r w:rsidR="00A038C4" w:rsidRPr="00954676">
        <w:rPr>
          <w:lang w:val="pt-PT"/>
        </w:rPr>
        <w:t xml:space="preserve"> seja igual em</w:t>
      </w:r>
      <w:r w:rsidR="001A6BC0" w:rsidRPr="00954676">
        <w:rPr>
          <w:lang w:val="pt-PT"/>
        </w:rPr>
        <w:t xml:space="preserve"> </w:t>
      </w:r>
      <w:r w:rsidR="00B06001" w:rsidRPr="00954676">
        <w:rPr>
          <w:lang w:val="pt-PT"/>
        </w:rPr>
        <w:t>2</w:t>
      </w:r>
      <w:r w:rsidR="001A6BC0" w:rsidRPr="00954676">
        <w:rPr>
          <w:lang w:val="pt-PT"/>
        </w:rPr>
        <w:t xml:space="preserve"> ou mais registos</w:t>
      </w:r>
      <w:r w:rsidR="00A038C4" w:rsidRPr="00954676">
        <w:rPr>
          <w:lang w:val="pt-PT"/>
        </w:rPr>
        <w:t>, deve</w:t>
      </w:r>
      <w:r w:rsidR="00457BCB" w:rsidRPr="00954676">
        <w:rPr>
          <w:lang w:val="pt-PT"/>
        </w:rPr>
        <w:t xml:space="preserve"> </w:t>
      </w:r>
      <w:r w:rsidR="000F276F" w:rsidRPr="00954676">
        <w:rPr>
          <w:lang w:val="pt-PT"/>
        </w:rPr>
        <w:t>seguir-se a ordem da parametrização e escolher o primeiro valor.</w:t>
      </w:r>
    </w:p>
    <w:p w14:paraId="55F14B86" w14:textId="77777777" w:rsidR="002C231D" w:rsidRDefault="002C231D" w:rsidP="0060512E">
      <w:pPr>
        <w:pStyle w:val="ListParagraph"/>
        <w:numPr>
          <w:ilvl w:val="1"/>
          <w:numId w:val="11"/>
        </w:numPr>
        <w:jc w:val="both"/>
        <w:rPr>
          <w:lang w:val="pt-PT"/>
        </w:rPr>
      </w:pPr>
      <w:r>
        <w:rPr>
          <w:lang w:val="pt-PT"/>
        </w:rPr>
        <w:t>1 registo MIS associado a vários registos FINREP:</w:t>
      </w:r>
    </w:p>
    <w:p w14:paraId="24EB3D55" w14:textId="77777777" w:rsidR="002C231D" w:rsidRDefault="002C231D" w:rsidP="0060512E">
      <w:pPr>
        <w:pStyle w:val="ListParagraph"/>
        <w:numPr>
          <w:ilvl w:val="2"/>
          <w:numId w:val="11"/>
        </w:numPr>
        <w:jc w:val="both"/>
        <w:rPr>
          <w:lang w:val="pt-PT"/>
        </w:rPr>
      </w:pPr>
      <w:r>
        <w:rPr>
          <w:lang w:val="pt-PT"/>
        </w:rPr>
        <w:t>Caso se trate de variáveis numéricas,</w:t>
      </w:r>
      <w:r w:rsidRPr="007040CB">
        <w:rPr>
          <w:lang w:val="pt-PT"/>
        </w:rPr>
        <w:t xml:space="preserve"> o valor considerado deve ser uma ponderação </w:t>
      </w:r>
      <w:r>
        <w:rPr>
          <w:lang w:val="pt-PT"/>
        </w:rPr>
        <w:t>pelo</w:t>
      </w:r>
      <w:r w:rsidRPr="007040CB">
        <w:rPr>
          <w:lang w:val="pt-PT"/>
        </w:rPr>
        <w:t xml:space="preserve"> capital e juros dos contratos associados ao mesmo contrato MIS, </w:t>
      </w:r>
      <w:r>
        <w:rPr>
          <w:lang w:val="pt-PT"/>
        </w:rPr>
        <w:t>variáveis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</w:t>
      </w:r>
      <w:r>
        <w:rPr>
          <w:lang w:val="pt-PT"/>
        </w:rPr>
        <w:t xml:space="preserve">e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 xml:space="preserve"> da tabela </w:t>
      </w:r>
      <w:r w:rsidRPr="007040CB">
        <w:rPr>
          <w:i/>
          <w:iCs/>
          <w:lang w:val="pt-PT"/>
        </w:rPr>
        <w:t>cd_captools.fr004_cto</w:t>
      </w:r>
      <w:r>
        <w:rPr>
          <w:lang w:val="pt-PT"/>
        </w:rPr>
        <w:t>), quando a soma destas é diferente de zero ((</w:t>
      </w:r>
      <w:r w:rsidRPr="00BF3B21">
        <w:rPr>
          <w:i/>
          <w:iCs/>
          <w:lang w:val="pt-PT"/>
        </w:rPr>
        <w:t>capital_juro_on_a</w:t>
      </w:r>
      <w:r>
        <w:rPr>
          <w:lang w:val="pt-PT"/>
        </w:rPr>
        <w:t xml:space="preserve"> + </w:t>
      </w:r>
      <w:r w:rsidRPr="00BF3B21">
        <w:rPr>
          <w:i/>
          <w:iCs/>
          <w:lang w:val="pt-PT"/>
        </w:rPr>
        <w:t>capital_juro_on_p</w:t>
      </w:r>
      <w:r>
        <w:rPr>
          <w:lang w:val="pt-PT"/>
        </w:rPr>
        <w:t>) &lt;&gt;0)</w:t>
      </w:r>
      <w:r w:rsidRPr="007040CB">
        <w:rPr>
          <w:lang w:val="pt-PT"/>
        </w:rPr>
        <w:t>. Assim, para cada registo “métrica” = “métrica” *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+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>) /total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+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>);</w:t>
      </w:r>
    </w:p>
    <w:p w14:paraId="01B13A1B" w14:textId="3C0AE03D" w:rsidR="002C231D" w:rsidRDefault="002C231D" w:rsidP="0060512E">
      <w:pPr>
        <w:pStyle w:val="ListParagraph"/>
        <w:numPr>
          <w:ilvl w:val="2"/>
          <w:numId w:val="11"/>
        </w:numPr>
        <w:jc w:val="both"/>
        <w:rPr>
          <w:lang w:val="pt-PT"/>
        </w:rPr>
      </w:pPr>
      <w:r>
        <w:rPr>
          <w:lang w:val="pt-PT"/>
        </w:rPr>
        <w:t>Caso se trate de variáveis numéricas, mas (</w:t>
      </w:r>
      <w:r w:rsidRPr="00BF3B21">
        <w:rPr>
          <w:i/>
          <w:iCs/>
          <w:lang w:val="pt-PT"/>
        </w:rPr>
        <w:t>capital_juro_on_a</w:t>
      </w:r>
      <w:r>
        <w:rPr>
          <w:lang w:val="pt-PT"/>
        </w:rPr>
        <w:t xml:space="preserve"> + </w:t>
      </w:r>
      <w:r w:rsidRPr="00BF3B21">
        <w:rPr>
          <w:i/>
          <w:iCs/>
          <w:lang w:val="pt-PT"/>
        </w:rPr>
        <w:t>capital_juro_on_p</w:t>
      </w:r>
      <w:r>
        <w:rPr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Default="003E63C2" w:rsidP="002C231D">
      <w:pPr>
        <w:pStyle w:val="MyHeading2"/>
        <w:rPr>
          <w:color w:val="auto"/>
          <w:lang w:val="pt-PT"/>
        </w:rPr>
      </w:pPr>
      <w:bookmarkStart w:id="29" w:name="_Toc159260913"/>
      <w:r w:rsidRPr="003E63C2">
        <w:rPr>
          <w:color w:val="auto"/>
          <w:lang w:val="pt-PT"/>
        </w:rPr>
        <w:t>SSTNBL_INDCTR e SSTNBL_CTGRY</w:t>
      </w:r>
      <w:bookmarkEnd w:id="29"/>
    </w:p>
    <w:p w14:paraId="617A6EC5" w14:textId="2928E74C" w:rsidR="00DA6F75" w:rsidRDefault="00DE132D" w:rsidP="003E63C2">
      <w:pPr>
        <w:jc w:val="both"/>
        <w:rPr>
          <w:lang w:val="pt-PT"/>
        </w:rPr>
      </w:pPr>
      <w:r>
        <w:rPr>
          <w:lang w:val="pt-PT"/>
        </w:rPr>
        <w:t xml:space="preserve">As variáveis devem ser </w:t>
      </w:r>
      <w:r w:rsidR="00E26281" w:rsidRPr="00E26281">
        <w:rPr>
          <w:lang w:val="pt-PT"/>
        </w:rPr>
        <w:t xml:space="preserve">aprovisionadas com base na tabela </w:t>
      </w:r>
      <w:r w:rsidR="00E26281" w:rsidRPr="00F662CE">
        <w:rPr>
          <w:i/>
          <w:iCs/>
          <w:lang w:val="pt-PT"/>
        </w:rPr>
        <w:t>modesg_out_crtrs_sfcs</w:t>
      </w:r>
      <w:bookmarkStart w:id="30" w:name="_GoBack"/>
      <w:bookmarkEnd w:id="30"/>
      <w:r w:rsidR="00E26281" w:rsidRPr="00E26281">
        <w:rPr>
          <w:lang w:val="pt-PT"/>
        </w:rPr>
        <w:t xml:space="preserve">. </w:t>
      </w:r>
      <w:r w:rsidR="00620B53">
        <w:rPr>
          <w:lang w:val="pt-PT"/>
        </w:rPr>
        <w:t xml:space="preserve">Considerando que esta tabela tem a chavação </w:t>
      </w:r>
      <w:r w:rsidR="00DA6F75">
        <w:rPr>
          <w:lang w:val="pt-PT"/>
        </w:rPr>
        <w:t>da contabilidade, deve garantir-se a passagem pelo tradutor de chaves FINREP (tabela</w:t>
      </w:r>
      <w:r w:rsidR="005A6076">
        <w:rPr>
          <w:lang w:val="pt-PT"/>
        </w:rPr>
        <w:t xml:space="preserve"> </w:t>
      </w:r>
      <w:r w:rsidR="005A6076" w:rsidRPr="005A6076">
        <w:rPr>
          <w:lang w:val="pt-PT"/>
        </w:rPr>
        <w:t>cd_captools.kt_chaves_finrep</w:t>
      </w:r>
      <w:r w:rsidR="005A6076">
        <w:rPr>
          <w:lang w:val="pt-PT"/>
        </w:rPr>
        <w:t>)</w:t>
      </w:r>
      <w:r w:rsidR="00224860">
        <w:rPr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Default="00F657A7" w:rsidP="002C231D">
      <w:pPr>
        <w:pStyle w:val="MyHeading2"/>
        <w:rPr>
          <w:color w:val="auto"/>
          <w:lang w:val="pt-PT"/>
        </w:rPr>
      </w:pPr>
      <w:bookmarkStart w:id="31" w:name="_Toc159260914"/>
      <w:r>
        <w:rPr>
          <w:color w:val="auto"/>
          <w:lang w:val="pt-PT"/>
        </w:rPr>
        <w:t xml:space="preserve">Variáveis parametrizadas a partir da tabela </w:t>
      </w:r>
      <w:r w:rsidR="0059036E" w:rsidRPr="0059036E">
        <w:rPr>
          <w:color w:val="auto"/>
          <w:lang w:val="pt-PT"/>
        </w:rPr>
        <w:t>lt824_assoc_kpi_gd</w:t>
      </w:r>
      <w:r w:rsidR="0059036E">
        <w:rPr>
          <w:rStyle w:val="FootnoteReference"/>
          <w:color w:val="auto"/>
          <w:lang w:val="pt-PT"/>
        </w:rPr>
        <w:footnoteReference w:id="2"/>
      </w:r>
      <w:bookmarkEnd w:id="31"/>
    </w:p>
    <w:p w14:paraId="67913109" w14:textId="21516085" w:rsidR="0059036E" w:rsidRPr="008A64D3" w:rsidRDefault="0059036E" w:rsidP="008A64D3">
      <w:pPr>
        <w:jc w:val="both"/>
        <w:rPr>
          <w:lang w:val="pt-PT"/>
        </w:rPr>
      </w:pPr>
      <w:r w:rsidRPr="008A64D3">
        <w:rPr>
          <w:lang w:val="pt-PT"/>
        </w:rPr>
        <w:t>Existe um conjunto de 2</w:t>
      </w:r>
      <w:r w:rsidR="00FF0A9D">
        <w:rPr>
          <w:lang w:val="pt-PT"/>
        </w:rPr>
        <w:t>2</w:t>
      </w:r>
      <w:r w:rsidRPr="008A64D3">
        <w:rPr>
          <w:lang w:val="pt-PT"/>
        </w:rPr>
        <w:t xml:space="preserve"> variáveis que serão aprovisionadas com base na parametrização definida na tabela </w:t>
      </w:r>
      <w:r w:rsidR="00373CEB" w:rsidRPr="008A64D3">
        <w:rPr>
          <w:i/>
          <w:iCs/>
          <w:lang w:val="pt-PT"/>
        </w:rPr>
        <w:t>cd</w:t>
      </w:r>
      <w:r w:rsidR="00984A19" w:rsidRPr="008A64D3">
        <w:rPr>
          <w:i/>
          <w:iCs/>
          <w:lang w:val="pt-PT"/>
        </w:rPr>
        <w:t>_</w:t>
      </w:r>
      <w:r w:rsidR="00F06457" w:rsidRPr="008A64D3">
        <w:rPr>
          <w:i/>
          <w:iCs/>
          <w:lang w:val="pt-PT"/>
        </w:rPr>
        <w:t>loan</w:t>
      </w:r>
      <w:r w:rsidR="00926B10" w:rsidRPr="008A64D3">
        <w:rPr>
          <w:i/>
          <w:iCs/>
          <w:lang w:val="pt-PT"/>
        </w:rPr>
        <w:t>_</w:t>
      </w:r>
      <w:r w:rsidR="00F06457" w:rsidRPr="008A64D3">
        <w:rPr>
          <w:i/>
          <w:iCs/>
          <w:lang w:val="pt-PT"/>
        </w:rPr>
        <w:t>tape</w:t>
      </w:r>
      <w:r w:rsidR="00926B10" w:rsidRPr="008A64D3">
        <w:rPr>
          <w:i/>
          <w:iCs/>
          <w:lang w:val="pt-PT"/>
        </w:rPr>
        <w:t>s</w:t>
      </w:r>
      <w:r w:rsidR="00F06457" w:rsidRPr="008A64D3">
        <w:rPr>
          <w:i/>
          <w:iCs/>
          <w:lang w:val="pt-PT"/>
        </w:rPr>
        <w:t>_bce.ct824_assoc_kpi_gd</w:t>
      </w:r>
      <w:r w:rsidRPr="008A64D3">
        <w:rPr>
          <w:lang w:val="pt-PT"/>
        </w:rPr>
        <w:t>. O modelo de dados, lógica de parametrização e controlos são descritos na secção 4.3.</w:t>
      </w:r>
    </w:p>
    <w:p w14:paraId="0ADBFD81" w14:textId="594D4917" w:rsidR="0059036E" w:rsidRPr="008A64D3" w:rsidRDefault="008A64D3" w:rsidP="008A64D3">
      <w:pPr>
        <w:jc w:val="both"/>
        <w:rPr>
          <w:lang w:val="pt-PT"/>
        </w:rPr>
      </w:pPr>
      <w:r w:rsidRPr="008A64D3">
        <w:rPr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8A64D3" w:rsidRDefault="008A64D3" w:rsidP="0060512E">
      <w:pPr>
        <w:pStyle w:val="ListParagraph"/>
        <w:numPr>
          <w:ilvl w:val="0"/>
          <w:numId w:val="18"/>
        </w:numPr>
        <w:jc w:val="both"/>
        <w:rPr>
          <w:lang w:val="pt-PT"/>
        </w:rPr>
      </w:pPr>
      <w:r w:rsidRPr="008A64D3">
        <w:rPr>
          <w:lang w:val="pt-PT"/>
        </w:rPr>
        <w:t>Passagem pelos tradutores de chaves tal como descrito em 4.1.1;</w:t>
      </w:r>
    </w:p>
    <w:p w14:paraId="64F02C56" w14:textId="05EA35EE" w:rsidR="008A64D3" w:rsidRPr="008A64D3" w:rsidRDefault="008A64D3" w:rsidP="0060512E">
      <w:pPr>
        <w:pStyle w:val="ListParagraph"/>
        <w:numPr>
          <w:ilvl w:val="0"/>
          <w:numId w:val="18"/>
        </w:numPr>
        <w:jc w:val="both"/>
        <w:rPr>
          <w:lang w:val="pt-PT"/>
        </w:rPr>
      </w:pPr>
      <w:r w:rsidRPr="008A64D3">
        <w:rPr>
          <w:lang w:val="pt-PT"/>
        </w:rPr>
        <w:t xml:space="preserve">Cruzamento do resultado obtido em 1. com a tabela </w:t>
      </w:r>
      <w:r w:rsidRPr="008A64D3">
        <w:rPr>
          <w:i/>
          <w:iCs/>
          <w:lang w:val="pt-PT"/>
        </w:rPr>
        <w:t>cd_captools.ct831_class_meta</w:t>
      </w:r>
      <w:r w:rsidRPr="008A64D3">
        <w:rPr>
          <w:lang w:val="pt-PT"/>
        </w:rPr>
        <w:t xml:space="preserve"> por </w:t>
      </w:r>
      <w:r w:rsidRPr="008A64D3">
        <w:rPr>
          <w:i/>
          <w:iCs/>
          <w:lang w:val="pt-PT"/>
        </w:rPr>
        <w:t>metaproduto</w:t>
      </w:r>
      <w:r w:rsidRPr="008A64D3">
        <w:rPr>
          <w:lang w:val="pt-PT"/>
        </w:rPr>
        <w:t xml:space="preserve"> e </w:t>
      </w:r>
      <w:r w:rsidRPr="008A64D3">
        <w:rPr>
          <w:i/>
          <w:iCs/>
          <w:lang w:val="pt-PT"/>
        </w:rPr>
        <w:t>cmetacom</w:t>
      </w:r>
      <w:r w:rsidRPr="008A64D3">
        <w:rPr>
          <w:lang w:val="pt-PT"/>
        </w:rPr>
        <w:t xml:space="preserve"> no sentido de associar o respetivo </w:t>
      </w:r>
      <w:r w:rsidRPr="008A64D3">
        <w:rPr>
          <w:i/>
          <w:iCs/>
          <w:lang w:val="pt-PT"/>
        </w:rPr>
        <w:t>tipo_conta_local</w:t>
      </w:r>
      <w:r w:rsidRPr="008A64D3">
        <w:rPr>
          <w:lang w:val="pt-PT"/>
        </w:rPr>
        <w:t xml:space="preserve"> a cada operação;</w:t>
      </w:r>
    </w:p>
    <w:p w14:paraId="448F1819" w14:textId="6074F147" w:rsidR="008A64D3" w:rsidRDefault="008A64D3" w:rsidP="0060512E">
      <w:pPr>
        <w:pStyle w:val="ListParagraph"/>
        <w:numPr>
          <w:ilvl w:val="0"/>
          <w:numId w:val="18"/>
        </w:numPr>
        <w:jc w:val="both"/>
        <w:rPr>
          <w:lang w:val="pt-PT"/>
        </w:rPr>
      </w:pPr>
      <w:r w:rsidRPr="008A64D3">
        <w:rPr>
          <w:lang w:val="pt-PT"/>
        </w:rPr>
        <w:t xml:space="preserve">Cruzamento do resultado obtido em 2. Com a tabela </w:t>
      </w:r>
      <w:r w:rsidRPr="008A64D3">
        <w:rPr>
          <w:i/>
          <w:iCs/>
          <w:lang w:val="pt-PT"/>
        </w:rPr>
        <w:t>lt824_assoc_kpi_gd</w:t>
      </w:r>
      <w:r w:rsidRPr="008A64D3">
        <w:rPr>
          <w:lang w:val="pt-PT"/>
        </w:rPr>
        <w:t xml:space="preserve"> por </w:t>
      </w:r>
      <w:r w:rsidRPr="008A64D3">
        <w:rPr>
          <w:i/>
          <w:iCs/>
          <w:lang w:val="pt-PT"/>
        </w:rPr>
        <w:t>tipo_conta_local</w:t>
      </w:r>
      <w:r w:rsidRPr="008A64D3">
        <w:rPr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Default="00FF0A9D" w:rsidP="00FF0A9D">
      <w:pPr>
        <w:jc w:val="both"/>
        <w:rPr>
          <w:lang w:val="pt-PT"/>
        </w:rPr>
      </w:pPr>
      <w:r w:rsidRPr="00FF0A9D">
        <w:rPr>
          <w:lang w:val="pt-PT"/>
        </w:rPr>
        <w:t xml:space="preserve">Importante referir que, para os mapeamentos definidos, </w:t>
      </w:r>
      <w:r w:rsidRPr="00FF0A9D">
        <w:rPr>
          <w:i/>
          <w:iCs/>
          <w:lang w:val="pt-PT"/>
        </w:rPr>
        <w:t>atu.</w:t>
      </w:r>
      <w:r w:rsidRPr="00FF0A9D">
        <w:rPr>
          <w:lang w:val="pt-PT"/>
        </w:rPr>
        <w:t xml:space="preserve"> e </w:t>
      </w:r>
      <w:r w:rsidRPr="00FF0A9D">
        <w:rPr>
          <w:i/>
          <w:iCs/>
          <w:lang w:val="pt-PT"/>
        </w:rPr>
        <w:t>ant.</w:t>
      </w:r>
      <w:r w:rsidRPr="00FF0A9D">
        <w:rPr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Janeiro de qualquer ano, deve desconsiderar-se as variáveis que referenciem o mês anterior.</w:t>
      </w:r>
    </w:p>
    <w:p w14:paraId="1D47C789" w14:textId="79CFB62E" w:rsidR="00D076E4" w:rsidRPr="00D076E4" w:rsidRDefault="00D076E4" w:rsidP="00D076E4">
      <w:pPr>
        <w:pStyle w:val="MyHeading3"/>
      </w:pPr>
      <w:r>
        <w:t>BSNSS_AREA e BSNSS_AREA_CCRR</w:t>
      </w:r>
    </w:p>
    <w:p w14:paraId="263D8917" w14:textId="60464124" w:rsidR="00D076E4" w:rsidRPr="003C2F5A" w:rsidRDefault="00403179" w:rsidP="002E505F">
      <w:pPr>
        <w:jc w:val="both"/>
        <w:rPr>
          <w:lang w:val="pt-PT"/>
        </w:rPr>
      </w:pPr>
      <w:r w:rsidRPr="00403179">
        <w:rPr>
          <w:lang w:val="pt-PT"/>
        </w:rPr>
        <w:t xml:space="preserve">O valor a alocar é definido de acordo com as regras especificadas na tabela cd_captools.ct875_regras_dim, garantindo que se garante os cruzamentos definidos em 4.1.1. Esta tabela de parametrização atua como uma lookup. Para garantir a correta alocação dos valores </w:t>
      </w:r>
      <w:r w:rsidRPr="00403179">
        <w:rPr>
          <w:lang w:val="pt-PT"/>
        </w:rPr>
        <w:lastRenderedPageBreak/>
        <w:t>origem (combinação entre as variáveis ckarea e ckmetamis) e valores destino (variável valor_campo) deve ser seguida a sequência definida na variável ordem.</w:t>
      </w:r>
    </w:p>
    <w:p w14:paraId="0F576154" w14:textId="693EB5FE" w:rsidR="00D076E4" w:rsidRPr="00FF0A9D" w:rsidRDefault="00D076E4" w:rsidP="00FF0A9D">
      <w:pPr>
        <w:jc w:val="both"/>
        <w:rPr>
          <w:lang w:val="pt-PT"/>
        </w:rPr>
      </w:pPr>
      <w:r w:rsidRPr="003C2F5A">
        <w:rPr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Default="00F56F15" w:rsidP="002C231D">
      <w:pPr>
        <w:pStyle w:val="MyHeading2"/>
        <w:rPr>
          <w:color w:val="auto"/>
          <w:lang w:val="pt-PT"/>
        </w:rPr>
      </w:pPr>
      <w:bookmarkStart w:id="32" w:name="_Toc159260915"/>
      <w:r>
        <w:rPr>
          <w:color w:val="auto"/>
          <w:lang w:val="pt-PT"/>
        </w:rPr>
        <w:t>NW_BSNNS</w:t>
      </w:r>
      <w:bookmarkEnd w:id="32"/>
    </w:p>
    <w:p w14:paraId="33CFFFD8" w14:textId="407CB973" w:rsidR="00BE1877" w:rsidRDefault="0063145F" w:rsidP="004472DB">
      <w:pPr>
        <w:jc w:val="both"/>
        <w:rPr>
          <w:lang w:val="pt-PT"/>
        </w:rPr>
      </w:pPr>
      <w:r>
        <w:rPr>
          <w:lang w:val="pt-PT"/>
        </w:rPr>
        <w:t>Para aprovisionamento da variável devem ser considerad</w:t>
      </w:r>
      <w:r w:rsidR="00BE1877">
        <w:rPr>
          <w:lang w:val="pt-PT"/>
        </w:rPr>
        <w:t>as as seguintes regras</w:t>
      </w:r>
      <w:r w:rsidR="00D766EF">
        <w:rPr>
          <w:lang w:val="pt-PT"/>
        </w:rPr>
        <w:t xml:space="preserve"> pela ordem apresentada de seguida</w:t>
      </w:r>
      <w:r w:rsidR="00BE1877">
        <w:rPr>
          <w:lang w:val="pt-PT"/>
        </w:rPr>
        <w:t>:</w:t>
      </w:r>
    </w:p>
    <w:p w14:paraId="37F1FA55" w14:textId="3E02D665" w:rsidR="00F56F15" w:rsidRPr="00BE1877" w:rsidRDefault="00BE1877" w:rsidP="0060512E">
      <w:pPr>
        <w:pStyle w:val="ListParagraph"/>
        <w:numPr>
          <w:ilvl w:val="0"/>
          <w:numId w:val="21"/>
        </w:numPr>
        <w:jc w:val="both"/>
        <w:rPr>
          <w:lang w:val="pt-PT"/>
        </w:rPr>
      </w:pPr>
      <w:r>
        <w:rPr>
          <w:lang w:val="pt-PT"/>
        </w:rPr>
        <w:t xml:space="preserve">Caso </w:t>
      </w:r>
      <w:r w:rsidR="004C6E9F">
        <w:rPr>
          <w:lang w:val="pt-PT"/>
        </w:rPr>
        <w:t>o mês da</w:t>
      </w:r>
      <w:r>
        <w:rPr>
          <w:lang w:val="pt-PT"/>
        </w:rPr>
        <w:t xml:space="preserve"> variável </w:t>
      </w:r>
      <w:r w:rsidR="00F56F15" w:rsidRPr="004C6E9F">
        <w:rPr>
          <w:i/>
          <w:iCs/>
          <w:lang w:val="pt-PT"/>
        </w:rPr>
        <w:t>dinioper</w:t>
      </w:r>
      <w:r>
        <w:rPr>
          <w:lang w:val="pt-PT"/>
        </w:rPr>
        <w:t xml:space="preserve"> </w:t>
      </w:r>
      <w:r w:rsidR="004C6E9F">
        <w:rPr>
          <w:lang w:val="pt-PT"/>
        </w:rPr>
        <w:t>(</w:t>
      </w:r>
      <w:r w:rsidR="004C6E9F" w:rsidRPr="00BE1877">
        <w:rPr>
          <w:lang w:val="pt-PT"/>
        </w:rPr>
        <w:t>tabela cd_captools.ct201_rent_cont</w:t>
      </w:r>
      <w:r w:rsidR="004C6E9F">
        <w:rPr>
          <w:lang w:val="pt-PT"/>
        </w:rPr>
        <w:t>)</w:t>
      </w:r>
      <w:r w:rsidR="00F56F15" w:rsidRPr="00BE1877">
        <w:rPr>
          <w:lang w:val="pt-PT"/>
        </w:rPr>
        <w:t xml:space="preserve"> </w:t>
      </w:r>
      <w:r w:rsidR="004C6E9F">
        <w:rPr>
          <w:lang w:val="pt-PT"/>
        </w:rPr>
        <w:t xml:space="preserve">coincida com o mês da data de referência </w:t>
      </w:r>
      <w:r w:rsidR="005312F2">
        <w:rPr>
          <w:lang w:val="pt-PT"/>
        </w:rPr>
        <w:t xml:space="preserve">da geração da </w:t>
      </w:r>
      <w:r w:rsidR="005312F2">
        <w:rPr>
          <w:i/>
          <w:iCs/>
          <w:lang w:val="pt-PT"/>
        </w:rPr>
        <w:t>loan tape</w:t>
      </w:r>
      <w:r w:rsidR="005312F2">
        <w:rPr>
          <w:lang w:val="pt-PT"/>
        </w:rPr>
        <w:t xml:space="preserve">, então a variável deve assumir o valor </w:t>
      </w:r>
      <w:r w:rsidR="005312F2" w:rsidRPr="005312F2">
        <w:rPr>
          <w:i/>
          <w:iCs/>
          <w:lang w:val="pt-PT"/>
        </w:rPr>
        <w:t>Y</w:t>
      </w:r>
      <w:r w:rsidR="002C1B35">
        <w:rPr>
          <w:lang w:val="pt-PT"/>
        </w:rPr>
        <w:t xml:space="preserve">, caso contrário deve  assumir o valor </w:t>
      </w:r>
      <w:r w:rsidR="002C1B35" w:rsidRPr="002C1B35">
        <w:rPr>
          <w:i/>
          <w:iCs/>
          <w:lang w:val="pt-PT"/>
        </w:rPr>
        <w:t>N</w:t>
      </w:r>
      <w:r w:rsidR="005312F2">
        <w:rPr>
          <w:lang w:val="pt-PT"/>
        </w:rPr>
        <w:t>;</w:t>
      </w:r>
    </w:p>
    <w:p w14:paraId="533E48ED" w14:textId="5511F324" w:rsidR="00F56F15" w:rsidRPr="0063145F" w:rsidRDefault="005312F2" w:rsidP="0060512E">
      <w:pPr>
        <w:pStyle w:val="ListParagraph"/>
        <w:numPr>
          <w:ilvl w:val="0"/>
          <w:numId w:val="13"/>
        </w:numPr>
        <w:jc w:val="both"/>
        <w:rPr>
          <w:lang w:val="pt-PT"/>
        </w:rPr>
      </w:pPr>
      <w:r>
        <w:rPr>
          <w:lang w:val="pt-PT"/>
        </w:rPr>
        <w:t xml:space="preserve">Caso exista uma variação </w:t>
      </w:r>
      <w:r w:rsidR="002119D0">
        <w:rPr>
          <w:lang w:val="pt-PT"/>
        </w:rPr>
        <w:t xml:space="preserve">positiva </w:t>
      </w:r>
      <w:r w:rsidR="00EF7AC5">
        <w:rPr>
          <w:lang w:val="pt-PT"/>
        </w:rPr>
        <w:t>entre dois meses consecutivos do saldo pontual e limite de crédito não utilizado (C134 + C</w:t>
      </w:r>
      <w:r w:rsidR="00D766EF">
        <w:rPr>
          <w:lang w:val="pt-PT"/>
        </w:rPr>
        <w:t xml:space="preserve">007) então a variável deve assumir o valor </w:t>
      </w:r>
      <w:r w:rsidR="00D766EF">
        <w:rPr>
          <w:i/>
          <w:iCs/>
          <w:lang w:val="pt-PT"/>
        </w:rPr>
        <w:t>Y</w:t>
      </w:r>
      <w:r w:rsidR="00D766EF">
        <w:rPr>
          <w:lang w:val="pt-PT"/>
        </w:rPr>
        <w:t xml:space="preserve">, caso contrário deve </w:t>
      </w:r>
      <w:r w:rsidR="00EF7AC5">
        <w:rPr>
          <w:lang w:val="pt-PT"/>
        </w:rPr>
        <w:t xml:space="preserve"> </w:t>
      </w:r>
      <w:r w:rsidR="004472DB">
        <w:rPr>
          <w:lang w:val="pt-PT"/>
        </w:rPr>
        <w:t xml:space="preserve">assumir o valor </w:t>
      </w:r>
      <w:r w:rsidR="004472DB" w:rsidRPr="002C1B35">
        <w:rPr>
          <w:i/>
          <w:iCs/>
          <w:lang w:val="pt-PT"/>
        </w:rPr>
        <w:t>N</w:t>
      </w:r>
      <w:r w:rsidR="002C1B35">
        <w:rPr>
          <w:lang w:val="pt-PT"/>
        </w:rPr>
        <w:t>.</w:t>
      </w:r>
    </w:p>
    <w:p w14:paraId="24FF909B" w14:textId="4FCF3664" w:rsidR="000A264A" w:rsidRPr="00AC71D7" w:rsidRDefault="00096CDA" w:rsidP="00AC71D7">
      <w:pPr>
        <w:pStyle w:val="MyHeading2"/>
        <w:rPr>
          <w:color w:val="auto"/>
        </w:rPr>
      </w:pPr>
      <w:bookmarkStart w:id="33" w:name="_Toc159260916"/>
      <w:r w:rsidRPr="00AC71D7">
        <w:rPr>
          <w:color w:val="auto"/>
        </w:rPr>
        <w:t>FLG_</w:t>
      </w:r>
      <w:r w:rsidR="00046826" w:rsidRPr="00AC71D7">
        <w:rPr>
          <w:color w:val="auto"/>
        </w:rPr>
        <w:t>INTRBSNSS</w:t>
      </w:r>
      <w:r w:rsidR="000D2D7A" w:rsidRPr="00AC71D7">
        <w:rPr>
          <w:color w:val="auto"/>
        </w:rPr>
        <w:t xml:space="preserve">, INTRBSNSS_ADJ_COD, </w:t>
      </w:r>
      <w:r w:rsidR="000D2D7A" w:rsidRPr="000D2D7A">
        <w:rPr>
          <w:color w:val="auto"/>
        </w:rPr>
        <w:t>COD_SOC_DSTNTN</w:t>
      </w:r>
      <w:r w:rsidR="000D2D7A">
        <w:rPr>
          <w:color w:val="auto"/>
        </w:rPr>
        <w:t xml:space="preserve">, </w:t>
      </w:r>
      <w:r w:rsidR="000D2D7A" w:rsidRPr="000D2D7A">
        <w:rPr>
          <w:color w:val="auto"/>
        </w:rPr>
        <w:t>BSNSS_AREA_DSTNTN</w:t>
      </w:r>
      <w:bookmarkEnd w:id="33"/>
    </w:p>
    <w:p w14:paraId="72A47B5E" w14:textId="77777777" w:rsidR="00631F7C" w:rsidRPr="00673AA8" w:rsidRDefault="00AC71D7" w:rsidP="007A1D11">
      <w:pPr>
        <w:jc w:val="both"/>
        <w:rPr>
          <w:lang w:val="pt-PT"/>
        </w:rPr>
      </w:pPr>
      <w:bookmarkStart w:id="34" w:name="_Hlk147237442"/>
      <w:r w:rsidRPr="00673AA8">
        <w:rPr>
          <w:lang w:val="pt-PT"/>
        </w:rPr>
        <w:t xml:space="preserve">Não existe à data operações internegócios na carteira do Banco. Neste sentido, estas variáveis serão </w:t>
      </w:r>
      <w:r w:rsidR="00631F7C" w:rsidRPr="00673AA8">
        <w:rPr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673AA8" w:rsidRDefault="00A5742C" w:rsidP="0060512E">
      <w:pPr>
        <w:pStyle w:val="ListParagraph"/>
        <w:numPr>
          <w:ilvl w:val="0"/>
          <w:numId w:val="15"/>
        </w:numPr>
        <w:jc w:val="both"/>
        <w:rPr>
          <w:lang w:val="pt-PT"/>
        </w:rPr>
      </w:pPr>
      <w:r w:rsidRPr="00673AA8">
        <w:rPr>
          <w:lang w:val="pt-PT"/>
        </w:rPr>
        <w:t xml:space="preserve">A variável </w:t>
      </w:r>
      <w:r w:rsidR="00A432CA" w:rsidRPr="00673AA8">
        <w:rPr>
          <w:lang w:val="pt-PT"/>
        </w:rPr>
        <w:t xml:space="preserve">FLG_INTRBSNSS </w:t>
      </w:r>
      <w:r w:rsidR="00046826" w:rsidRPr="00673AA8">
        <w:rPr>
          <w:lang w:val="pt-PT"/>
        </w:rPr>
        <w:t>ser</w:t>
      </w:r>
      <w:r w:rsidR="00A432CA" w:rsidRPr="00673AA8">
        <w:rPr>
          <w:lang w:val="pt-PT"/>
        </w:rPr>
        <w:t>á</w:t>
      </w:r>
      <w:r w:rsidR="00046826" w:rsidRPr="00673AA8">
        <w:rPr>
          <w:lang w:val="pt-PT"/>
        </w:rPr>
        <w:t xml:space="preserve"> aprovisionada com o </w:t>
      </w:r>
      <w:r w:rsidR="00656A7F" w:rsidRPr="00673AA8">
        <w:rPr>
          <w:lang w:val="pt-PT"/>
        </w:rPr>
        <w:t xml:space="preserve">valor </w:t>
      </w:r>
      <w:r w:rsidR="00656A7F" w:rsidRPr="00673AA8">
        <w:rPr>
          <w:i/>
          <w:iCs/>
          <w:lang w:val="pt-PT"/>
        </w:rPr>
        <w:t>N</w:t>
      </w:r>
      <w:bookmarkStart w:id="35" w:name="_Hlk147237501"/>
      <w:bookmarkEnd w:id="34"/>
      <w:r w:rsidR="00656A7F" w:rsidRPr="00673AA8">
        <w:rPr>
          <w:lang w:val="pt-PT"/>
        </w:rPr>
        <w:t>;</w:t>
      </w:r>
    </w:p>
    <w:p w14:paraId="29B21C3D" w14:textId="6954086C" w:rsidR="003C2F5A" w:rsidRPr="00673AA8" w:rsidRDefault="00926084" w:rsidP="0060512E">
      <w:pPr>
        <w:pStyle w:val="ListParagraph"/>
        <w:numPr>
          <w:ilvl w:val="0"/>
          <w:numId w:val="15"/>
        </w:numPr>
        <w:jc w:val="both"/>
        <w:rPr>
          <w:lang w:val="pt-PT"/>
        </w:rPr>
      </w:pPr>
      <w:r w:rsidRPr="00673AA8">
        <w:rPr>
          <w:lang w:val="pt-PT"/>
        </w:rPr>
        <w:t>A</w:t>
      </w:r>
      <w:r w:rsidR="00A5742C" w:rsidRPr="00673AA8">
        <w:rPr>
          <w:lang w:val="pt-PT"/>
        </w:rPr>
        <w:t>s</w:t>
      </w:r>
      <w:r w:rsidRPr="00673AA8">
        <w:rPr>
          <w:lang w:val="pt-PT"/>
        </w:rPr>
        <w:t xml:space="preserve"> variáve</w:t>
      </w:r>
      <w:r w:rsidR="00A5742C" w:rsidRPr="00673AA8">
        <w:rPr>
          <w:lang w:val="pt-PT"/>
        </w:rPr>
        <w:t>is</w:t>
      </w:r>
      <w:r w:rsidRPr="00673AA8">
        <w:rPr>
          <w:lang w:val="pt-PT"/>
        </w:rPr>
        <w:t xml:space="preserve"> INTRBSNSS_ADJ_COD</w:t>
      </w:r>
      <w:r w:rsidR="00A5742C" w:rsidRPr="00673AA8">
        <w:rPr>
          <w:lang w:val="pt-PT"/>
        </w:rPr>
        <w:t>, COD_SOC_DSTNTN</w:t>
      </w:r>
      <w:r w:rsidRPr="00673AA8">
        <w:rPr>
          <w:lang w:val="pt-PT"/>
        </w:rPr>
        <w:t xml:space="preserve"> </w:t>
      </w:r>
      <w:r w:rsidR="00A5742C" w:rsidRPr="00673AA8">
        <w:rPr>
          <w:lang w:val="pt-PT"/>
        </w:rPr>
        <w:t xml:space="preserve">e BSNSS_AREA_DSTNTN </w:t>
      </w:r>
      <w:r w:rsidRPr="00673AA8">
        <w:rPr>
          <w:lang w:val="pt-PT"/>
        </w:rPr>
        <w:t>ser</w:t>
      </w:r>
      <w:r w:rsidR="00673AA8" w:rsidRPr="00673AA8">
        <w:rPr>
          <w:lang w:val="pt-PT"/>
        </w:rPr>
        <w:t xml:space="preserve">ão </w:t>
      </w:r>
      <w:r w:rsidRPr="00673AA8">
        <w:rPr>
          <w:lang w:val="pt-PT"/>
        </w:rPr>
        <w:t xml:space="preserve">aprovisionadas </w:t>
      </w:r>
      <w:r w:rsidR="00673AA8" w:rsidRPr="00673AA8">
        <w:rPr>
          <w:lang w:val="pt-PT"/>
        </w:rPr>
        <w:t xml:space="preserve">de acordo com os valores da coluna </w:t>
      </w:r>
      <w:r w:rsidR="00673AA8" w:rsidRPr="00673AA8">
        <w:rPr>
          <w:i/>
          <w:iCs/>
          <w:lang w:val="pt-PT"/>
        </w:rPr>
        <w:t xml:space="preserve">VALORES DEFAULT </w:t>
      </w:r>
      <w:r w:rsidR="00673AA8" w:rsidRPr="00673AA8">
        <w:rPr>
          <w:lang w:val="pt-PT"/>
        </w:rPr>
        <w:t xml:space="preserve">presente no ficheiro BST ESG Loan Tape GreenDashboard.xlsx. </w:t>
      </w:r>
      <w:bookmarkEnd w:id="35"/>
    </w:p>
    <w:p w14:paraId="3AC73B62" w14:textId="246378FE" w:rsidR="002C231D" w:rsidRPr="00926084" w:rsidRDefault="00866561" w:rsidP="00866561">
      <w:pPr>
        <w:pStyle w:val="MyHeading2"/>
        <w:rPr>
          <w:color w:val="auto"/>
        </w:rPr>
      </w:pPr>
      <w:bookmarkStart w:id="36" w:name="_Toc159260917"/>
      <w:r w:rsidRPr="00926084">
        <w:rPr>
          <w:color w:val="auto"/>
        </w:rPr>
        <w:t>MNGMNT_PRDCT</w:t>
      </w:r>
      <w:bookmarkEnd w:id="36"/>
    </w:p>
    <w:p w14:paraId="3882E96C" w14:textId="60961E17" w:rsidR="000616B9" w:rsidRPr="00F52E80" w:rsidRDefault="00F52E80" w:rsidP="007A1D11">
      <w:pPr>
        <w:jc w:val="both"/>
        <w:rPr>
          <w:lang w:val="pt-PT"/>
        </w:rPr>
      </w:pPr>
      <w:r w:rsidRPr="00F426B5">
        <w:rPr>
          <w:lang w:val="pt-PT"/>
        </w:rPr>
        <w:t xml:space="preserve">O valor a alocar é definido </w:t>
      </w:r>
      <w:r w:rsidR="00A052F1" w:rsidRPr="00F426B5">
        <w:rPr>
          <w:lang w:val="pt-PT"/>
        </w:rPr>
        <w:t xml:space="preserve">de acordo com as regras especificadas na </w:t>
      </w:r>
      <w:r w:rsidRPr="00F426B5">
        <w:rPr>
          <w:lang w:val="pt-PT"/>
        </w:rPr>
        <w:t xml:space="preserve">tabela </w:t>
      </w:r>
      <w:r w:rsidR="00F101EE" w:rsidRPr="00F426B5">
        <w:rPr>
          <w:i/>
          <w:iCs/>
          <w:lang w:val="pt-PT"/>
        </w:rPr>
        <w:t>cd_captools.ct875_regras_dim</w:t>
      </w:r>
      <w:r w:rsidR="00DB02CA" w:rsidRPr="00F426B5">
        <w:rPr>
          <w:lang w:val="pt-PT"/>
        </w:rPr>
        <w:t>,</w:t>
      </w:r>
      <w:r w:rsidR="008B6018" w:rsidRPr="00F426B5">
        <w:rPr>
          <w:lang w:val="pt-PT"/>
        </w:rPr>
        <w:t xml:space="preserve"> garantindo que se garante o</w:t>
      </w:r>
      <w:r w:rsidR="001E40EA" w:rsidRPr="00F426B5">
        <w:rPr>
          <w:lang w:val="pt-PT"/>
        </w:rPr>
        <w:t xml:space="preserve">s cruzamentos definidos em 4.1.1. </w:t>
      </w:r>
      <w:r w:rsidR="00134A0B" w:rsidRPr="00F426B5">
        <w:rPr>
          <w:lang w:val="pt-PT"/>
        </w:rPr>
        <w:t xml:space="preserve">Esta tabela de parametrização atua como uma </w:t>
      </w:r>
      <w:r w:rsidR="00134A0B" w:rsidRPr="00F426B5">
        <w:rPr>
          <w:i/>
          <w:iCs/>
          <w:lang w:val="pt-PT"/>
        </w:rPr>
        <w:t>lookup</w:t>
      </w:r>
      <w:r w:rsidR="00134A0B" w:rsidRPr="00F426B5">
        <w:rPr>
          <w:lang w:val="pt-PT"/>
        </w:rPr>
        <w:t xml:space="preserve">. </w:t>
      </w:r>
      <w:r w:rsidR="009B7B69" w:rsidRPr="00F426B5">
        <w:rPr>
          <w:lang w:val="pt-PT"/>
        </w:rPr>
        <w:t>P</w:t>
      </w:r>
      <w:r w:rsidR="00D55CE8" w:rsidRPr="00F426B5">
        <w:rPr>
          <w:lang w:val="pt-PT"/>
        </w:rPr>
        <w:t xml:space="preserve">ara </w:t>
      </w:r>
      <w:r w:rsidR="00F426B5" w:rsidRPr="00F426B5">
        <w:rPr>
          <w:lang w:val="pt-PT"/>
        </w:rPr>
        <w:t xml:space="preserve">garantir </w:t>
      </w:r>
      <w:r w:rsidR="00D55CE8" w:rsidRPr="00F426B5">
        <w:rPr>
          <w:lang w:val="pt-PT"/>
        </w:rPr>
        <w:t xml:space="preserve">a </w:t>
      </w:r>
      <w:r w:rsidR="009B7B69" w:rsidRPr="00F426B5">
        <w:rPr>
          <w:lang w:val="pt-PT"/>
        </w:rPr>
        <w:t xml:space="preserve">correta </w:t>
      </w:r>
      <w:r w:rsidR="00F426B5" w:rsidRPr="00F426B5">
        <w:rPr>
          <w:lang w:val="pt-PT"/>
        </w:rPr>
        <w:t xml:space="preserve">alocação dos valores </w:t>
      </w:r>
      <w:r w:rsidR="00D55CE8" w:rsidRPr="00F426B5">
        <w:rPr>
          <w:lang w:val="pt-PT"/>
        </w:rPr>
        <w:t>origem (</w:t>
      </w:r>
      <w:r w:rsidR="00521B61" w:rsidRPr="00F426B5">
        <w:rPr>
          <w:lang w:val="pt-PT"/>
        </w:rPr>
        <w:t xml:space="preserve">combinação entre as variáveis </w:t>
      </w:r>
      <w:r w:rsidR="00521B61" w:rsidRPr="00F426B5">
        <w:rPr>
          <w:i/>
          <w:iCs/>
          <w:lang w:val="pt-PT"/>
        </w:rPr>
        <w:t>ckarea</w:t>
      </w:r>
      <w:r w:rsidR="00521B61" w:rsidRPr="00F426B5">
        <w:rPr>
          <w:lang w:val="pt-PT"/>
        </w:rPr>
        <w:t xml:space="preserve"> e </w:t>
      </w:r>
      <w:r w:rsidR="00521B61" w:rsidRPr="00F426B5">
        <w:rPr>
          <w:i/>
          <w:iCs/>
          <w:lang w:val="pt-PT"/>
        </w:rPr>
        <w:t>ckmetamis</w:t>
      </w:r>
      <w:r w:rsidR="00521B61" w:rsidRPr="00F426B5">
        <w:rPr>
          <w:lang w:val="pt-PT"/>
        </w:rPr>
        <w:t>)</w:t>
      </w:r>
      <w:r w:rsidR="00782FF7" w:rsidRPr="00F426B5">
        <w:rPr>
          <w:lang w:val="pt-PT"/>
        </w:rPr>
        <w:t xml:space="preserve"> </w:t>
      </w:r>
      <w:r w:rsidR="00BA022E" w:rsidRPr="00F426B5">
        <w:rPr>
          <w:lang w:val="pt-PT"/>
        </w:rPr>
        <w:t xml:space="preserve">e valores destino (variável </w:t>
      </w:r>
      <w:r w:rsidR="008C4FD5" w:rsidRPr="00F426B5">
        <w:rPr>
          <w:i/>
          <w:iCs/>
          <w:lang w:val="pt-PT"/>
        </w:rPr>
        <w:t>valor_campo</w:t>
      </w:r>
      <w:r w:rsidR="00BA022E" w:rsidRPr="00F426B5">
        <w:rPr>
          <w:lang w:val="pt-PT"/>
        </w:rPr>
        <w:t xml:space="preserve">) </w:t>
      </w:r>
      <w:r w:rsidR="00225EA2" w:rsidRPr="00F426B5">
        <w:rPr>
          <w:lang w:val="pt-PT"/>
        </w:rPr>
        <w:t>deve ser seguida</w:t>
      </w:r>
      <w:r w:rsidR="006D4A72" w:rsidRPr="00F426B5">
        <w:rPr>
          <w:lang w:val="pt-PT"/>
        </w:rPr>
        <w:t xml:space="preserve"> </w:t>
      </w:r>
      <w:r w:rsidR="00E94D87" w:rsidRPr="00F426B5">
        <w:rPr>
          <w:lang w:val="pt-PT"/>
        </w:rPr>
        <w:t xml:space="preserve">a sequência </w:t>
      </w:r>
      <w:r w:rsidR="004722D4" w:rsidRPr="00F426B5">
        <w:rPr>
          <w:lang w:val="pt-PT"/>
        </w:rPr>
        <w:t xml:space="preserve">definida na variável </w:t>
      </w:r>
      <w:r w:rsidR="004722D4" w:rsidRPr="00F426B5">
        <w:rPr>
          <w:i/>
          <w:iCs/>
          <w:lang w:val="pt-PT"/>
        </w:rPr>
        <w:t>ordem</w:t>
      </w:r>
      <w:r w:rsidR="004722D4" w:rsidRPr="00F426B5">
        <w:rPr>
          <w:lang w:val="pt-PT"/>
        </w:rPr>
        <w:t>.</w:t>
      </w:r>
    </w:p>
    <w:p w14:paraId="0EC922DF" w14:textId="7B09F9F1" w:rsidR="000A264A" w:rsidRPr="00165E64" w:rsidRDefault="00B50455" w:rsidP="005942A7">
      <w:pPr>
        <w:pStyle w:val="MyHeading2"/>
        <w:rPr>
          <w:color w:val="auto"/>
          <w:lang w:val="pt-PT"/>
        </w:rPr>
      </w:pPr>
      <w:bookmarkStart w:id="37" w:name="_Toc159260918"/>
      <w:r w:rsidRPr="00165E64">
        <w:rPr>
          <w:color w:val="auto"/>
          <w:lang w:val="pt-PT"/>
        </w:rPr>
        <w:t>RWA_OFF_BLNC</w:t>
      </w:r>
      <w:bookmarkEnd w:id="37"/>
    </w:p>
    <w:p w14:paraId="3D8DCB16" w14:textId="2EC2C432" w:rsidR="00B038F4" w:rsidRDefault="0056361F" w:rsidP="0056361F">
      <w:pPr>
        <w:jc w:val="both"/>
        <w:rPr>
          <w:lang w:val="pt-PT"/>
        </w:rPr>
      </w:pPr>
      <w:r w:rsidRPr="00673AA8">
        <w:rPr>
          <w:lang w:val="pt-PT"/>
        </w:rPr>
        <w:t>Esta variável será aprovisionada com o valor default para ‘Not Applicable</w:t>
      </w:r>
      <w:r w:rsidR="00A62F3A" w:rsidRPr="00673AA8">
        <w:rPr>
          <w:lang w:val="pt-PT"/>
        </w:rPr>
        <w:t xml:space="preserve"> Field’, </w:t>
      </w:r>
      <w:r w:rsidR="00C937D5" w:rsidRPr="00673AA8">
        <w:rPr>
          <w:lang w:val="pt-PT"/>
        </w:rPr>
        <w:t xml:space="preserve">pois </w:t>
      </w:r>
      <w:r w:rsidR="00673AA8" w:rsidRPr="00673AA8">
        <w:rPr>
          <w:lang w:val="pt-PT"/>
        </w:rPr>
        <w:t>será</w:t>
      </w:r>
      <w:r w:rsidR="00C937D5" w:rsidRPr="00673AA8">
        <w:rPr>
          <w:lang w:val="pt-PT"/>
        </w:rPr>
        <w:t xml:space="preserve"> calcula</w:t>
      </w:r>
      <w:r w:rsidR="00020F92">
        <w:rPr>
          <w:lang w:val="pt-PT"/>
        </w:rPr>
        <w:t>da</w:t>
      </w:r>
      <w:r w:rsidR="00673AA8" w:rsidRPr="00673AA8">
        <w:rPr>
          <w:lang w:val="pt-PT"/>
        </w:rPr>
        <w:t xml:space="preserve"> </w:t>
      </w:r>
      <w:r w:rsidR="00C937D5" w:rsidRPr="00673AA8">
        <w:rPr>
          <w:lang w:val="pt-PT"/>
        </w:rPr>
        <w:t>pelo corporativo após envio do Loan Tape.</w:t>
      </w:r>
    </w:p>
    <w:p w14:paraId="18FF5F89" w14:textId="17160864" w:rsidR="001777FC" w:rsidRPr="00E85254" w:rsidRDefault="00403179" w:rsidP="001777FC">
      <w:pPr>
        <w:pStyle w:val="MyHeading2"/>
        <w:rPr>
          <w:color w:val="auto"/>
          <w:lang w:val="pt-PT"/>
        </w:rPr>
      </w:pPr>
      <w:bookmarkStart w:id="38" w:name="_Toc159260919"/>
      <w:r w:rsidRPr="00E85254">
        <w:rPr>
          <w:color w:val="auto"/>
          <w:lang w:val="pt-PT"/>
        </w:rPr>
        <w:t>FLG_INSTRMNT_CNCLLD</w:t>
      </w:r>
      <w:r w:rsidR="00E31E61">
        <w:rPr>
          <w:rStyle w:val="FootnoteReference"/>
          <w:color w:val="auto"/>
          <w:lang w:val="pt-PT"/>
        </w:rPr>
        <w:footnoteReference w:id="3"/>
      </w:r>
      <w:bookmarkEnd w:id="38"/>
    </w:p>
    <w:p w14:paraId="1800B76E" w14:textId="6E5E5699" w:rsidR="001777FC" w:rsidRDefault="006C02B7" w:rsidP="001777FC">
      <w:pPr>
        <w:jc w:val="both"/>
        <w:rPr>
          <w:lang w:val="pt-PT"/>
        </w:rPr>
      </w:pPr>
      <w:r>
        <w:rPr>
          <w:lang w:val="pt-PT"/>
        </w:rPr>
        <w:t xml:space="preserve">Para esta variável assumir o valor </w:t>
      </w:r>
      <w:r w:rsidRPr="006C02B7">
        <w:rPr>
          <w:i/>
          <w:iCs/>
          <w:lang w:val="pt-PT"/>
        </w:rPr>
        <w:t>Y</w:t>
      </w:r>
      <w:r>
        <w:rPr>
          <w:lang w:val="pt-PT"/>
        </w:rPr>
        <w:t xml:space="preserve">, devem ser verificadas </w:t>
      </w:r>
      <w:r w:rsidR="00C53C90">
        <w:rPr>
          <w:lang w:val="pt-PT"/>
        </w:rPr>
        <w:t xml:space="preserve">as seguintes </w:t>
      </w:r>
      <w:r w:rsidR="00E25251">
        <w:rPr>
          <w:lang w:val="pt-PT"/>
        </w:rPr>
        <w:t>condições:</w:t>
      </w:r>
    </w:p>
    <w:p w14:paraId="554B350F" w14:textId="5A57F80D" w:rsidR="00E25251" w:rsidRDefault="00E25251" w:rsidP="0060512E">
      <w:pPr>
        <w:pStyle w:val="ListParagraph"/>
        <w:numPr>
          <w:ilvl w:val="0"/>
          <w:numId w:val="22"/>
        </w:numPr>
        <w:jc w:val="both"/>
        <w:rPr>
          <w:lang w:val="pt-PT"/>
        </w:rPr>
      </w:pPr>
      <w:r>
        <w:rPr>
          <w:lang w:val="pt-PT"/>
        </w:rPr>
        <w:t>Existe pelo menos um dos conceitos a reportar</w:t>
      </w:r>
      <w:r w:rsidR="00484E70">
        <w:rPr>
          <w:rStyle w:val="FootnoteReference"/>
          <w:lang w:val="pt-PT"/>
        </w:rPr>
        <w:footnoteReference w:id="4"/>
      </w:r>
      <w:r>
        <w:rPr>
          <w:lang w:val="pt-PT"/>
        </w:rPr>
        <w:t xml:space="preserve"> associado ao contrato </w:t>
      </w:r>
      <w:r w:rsidR="00484E70">
        <w:rPr>
          <w:lang w:val="pt-PT"/>
        </w:rPr>
        <w:t>em causa</w:t>
      </w:r>
      <w:r w:rsidR="00976FAC">
        <w:rPr>
          <w:lang w:val="pt-PT"/>
        </w:rPr>
        <w:t>;</w:t>
      </w:r>
    </w:p>
    <w:p w14:paraId="386B345A" w14:textId="386CFAE4" w:rsidR="00EF5A60" w:rsidRDefault="00EF5A60" w:rsidP="0060512E">
      <w:pPr>
        <w:pStyle w:val="ListParagraph"/>
        <w:numPr>
          <w:ilvl w:val="0"/>
          <w:numId w:val="22"/>
        </w:numPr>
        <w:jc w:val="both"/>
        <w:rPr>
          <w:lang w:val="pt-PT"/>
        </w:rPr>
      </w:pPr>
      <w:r>
        <w:rPr>
          <w:lang w:val="pt-PT"/>
        </w:rPr>
        <w:t>Desconsiderar os contratos para os quais é possível associar uma chave FINREP;</w:t>
      </w:r>
    </w:p>
    <w:p w14:paraId="5774BEDE" w14:textId="12739DCD" w:rsidR="00797C99" w:rsidRDefault="00797C99" w:rsidP="0060512E">
      <w:pPr>
        <w:pStyle w:val="ListParagraph"/>
        <w:numPr>
          <w:ilvl w:val="0"/>
          <w:numId w:val="22"/>
        </w:numPr>
        <w:jc w:val="both"/>
        <w:rPr>
          <w:lang w:val="pt-PT"/>
        </w:rPr>
      </w:pPr>
      <w:r>
        <w:rPr>
          <w:lang w:val="pt-PT"/>
        </w:rPr>
        <w:t>O universo restante deve ser cruzado com a tabela</w:t>
      </w:r>
      <w:r w:rsidR="00072DFD">
        <w:rPr>
          <w:lang w:val="pt-PT"/>
        </w:rPr>
        <w:t xml:space="preserve"> </w:t>
      </w:r>
      <w:r w:rsidR="00D26AB4">
        <w:rPr>
          <w:lang w:val="pt-PT"/>
        </w:rPr>
        <w:t xml:space="preserve">completa </w:t>
      </w:r>
      <w:r w:rsidR="00072DFD" w:rsidRPr="00BE4374">
        <w:rPr>
          <w:i/>
          <w:iCs/>
          <w:lang w:val="pt-PT"/>
        </w:rPr>
        <w:t>cd_captools.kt_chaves_finrep</w:t>
      </w:r>
      <w:r w:rsidR="0037285F">
        <w:rPr>
          <w:lang w:val="pt-PT"/>
        </w:rPr>
        <w:t xml:space="preserve">, garantindo naturalmente a passagem pelo tradutor de chaves do MIS (tabela </w:t>
      </w:r>
      <w:r w:rsidR="0037285F" w:rsidRPr="0037285F">
        <w:rPr>
          <w:i/>
          <w:iCs/>
          <w:lang w:val="pt-PT"/>
        </w:rPr>
        <w:t>cd_captools.kt_chaves_MIS</w:t>
      </w:r>
      <w:r w:rsidR="0037285F">
        <w:rPr>
          <w:lang w:val="pt-PT"/>
        </w:rPr>
        <w:t xml:space="preserve">) de acordo com </w:t>
      </w:r>
      <w:r w:rsidR="00F345ED">
        <w:rPr>
          <w:lang w:val="pt-PT"/>
        </w:rPr>
        <w:t>os cruzamentos definidos em 4.1.1.</w:t>
      </w:r>
      <w:r w:rsidR="0037285F">
        <w:rPr>
          <w:lang w:val="pt-PT"/>
        </w:rPr>
        <w:t xml:space="preserve"> </w:t>
      </w:r>
      <w:r w:rsidR="00F345ED">
        <w:rPr>
          <w:lang w:val="pt-PT"/>
        </w:rPr>
        <w:t>A</w:t>
      </w:r>
      <w:r w:rsidR="0037285F">
        <w:rPr>
          <w:lang w:val="pt-PT"/>
        </w:rPr>
        <w:t>penas os contr</w:t>
      </w:r>
      <w:r w:rsidR="00F345ED">
        <w:rPr>
          <w:lang w:val="pt-PT"/>
        </w:rPr>
        <w:t>atos com uma chave FINREP associada devem ser considerados</w:t>
      </w:r>
      <w:r w:rsidR="005C3406">
        <w:rPr>
          <w:lang w:val="pt-PT"/>
        </w:rPr>
        <w:t>;</w:t>
      </w:r>
    </w:p>
    <w:p w14:paraId="6FA5AA54" w14:textId="62FF2B01" w:rsidR="001777FC" w:rsidRPr="002D2659" w:rsidRDefault="002C1EA7" w:rsidP="0060512E">
      <w:pPr>
        <w:pStyle w:val="ListParagraph"/>
        <w:numPr>
          <w:ilvl w:val="0"/>
          <w:numId w:val="22"/>
        </w:numPr>
        <w:jc w:val="both"/>
        <w:rPr>
          <w:lang w:val="pt-PT"/>
        </w:rPr>
      </w:pPr>
      <w:r>
        <w:rPr>
          <w:lang w:val="pt-PT"/>
        </w:rPr>
        <w:lastRenderedPageBreak/>
        <w:t>Finalmente, com base no universo anterior, apenas</w:t>
      </w:r>
      <w:r w:rsidR="003547AF">
        <w:rPr>
          <w:lang w:val="pt-PT"/>
        </w:rPr>
        <w:t xml:space="preserve"> devem ser consideradas as operações cujo </w:t>
      </w:r>
      <w:r w:rsidR="00545B60">
        <w:rPr>
          <w:lang w:val="pt-PT"/>
        </w:rPr>
        <w:t xml:space="preserve">saldo médio do mês seja diferente de zero (c001 &lt;&gt; 0) e </w:t>
      </w:r>
      <w:r w:rsidR="00513A3F">
        <w:rPr>
          <w:lang w:val="pt-PT"/>
        </w:rPr>
        <w:t xml:space="preserve">com </w:t>
      </w:r>
      <w:r w:rsidR="00545B60">
        <w:rPr>
          <w:lang w:val="pt-PT"/>
        </w:rPr>
        <w:t xml:space="preserve">saldo pontual </w:t>
      </w:r>
      <w:r w:rsidR="00513A3F">
        <w:rPr>
          <w:lang w:val="pt-PT"/>
        </w:rPr>
        <w:t>igual a zero (c007 = 0).</w:t>
      </w:r>
      <w:r w:rsidR="00513A3F">
        <w:rPr>
          <w:lang w:val="pt-PT"/>
        </w:rPr>
        <w:tab/>
      </w:r>
    </w:p>
    <w:p w14:paraId="28A80B27" w14:textId="120A73A8" w:rsidR="00CB04EE" w:rsidRDefault="00F41E17" w:rsidP="00DF29D0">
      <w:pPr>
        <w:pStyle w:val="MyHeading1"/>
        <w:rPr>
          <w:color w:val="000000" w:themeColor="text1"/>
          <w:lang w:val="pt-PT"/>
        </w:rPr>
      </w:pPr>
      <w:bookmarkStart w:id="39" w:name="_Toc159260920"/>
      <w:bookmarkStart w:id="40" w:name="_Hlk146808630"/>
      <w:bookmarkStart w:id="41" w:name="_Hlk146646840"/>
      <w:bookmarkEnd w:id="25"/>
      <w:r>
        <w:rPr>
          <w:color w:val="000000" w:themeColor="text1"/>
          <w:lang w:val="pt-PT"/>
        </w:rPr>
        <w:t xml:space="preserve">Alterações à tabela </w:t>
      </w:r>
      <w:r w:rsidR="00D0250C">
        <w:rPr>
          <w:color w:val="000000" w:themeColor="text1"/>
          <w:lang w:val="pt-PT"/>
        </w:rPr>
        <w:t xml:space="preserve">de parametrização </w:t>
      </w:r>
      <w:r w:rsidR="00952424" w:rsidRPr="00952424">
        <w:rPr>
          <w:i/>
          <w:iCs/>
          <w:color w:val="000000" w:themeColor="text1"/>
          <w:lang w:val="pt-PT"/>
        </w:rPr>
        <w:t>cd_captools.</w:t>
      </w:r>
      <w:r w:rsidR="00D0250C" w:rsidRPr="00952424">
        <w:rPr>
          <w:i/>
          <w:iCs/>
          <w:color w:val="000000" w:themeColor="text1"/>
          <w:lang w:val="pt-PT"/>
        </w:rPr>
        <w:t>ct831_class_meta</w:t>
      </w:r>
      <w:bookmarkEnd w:id="39"/>
      <w:r w:rsidR="00D0250C">
        <w:rPr>
          <w:color w:val="000000" w:themeColor="text1"/>
          <w:lang w:val="pt-PT"/>
        </w:rPr>
        <w:t xml:space="preserve"> </w:t>
      </w:r>
      <w:bookmarkEnd w:id="40"/>
    </w:p>
    <w:p w14:paraId="44744D85" w14:textId="27E05BA0" w:rsidR="00C26366" w:rsidRPr="00C13444" w:rsidRDefault="00F8572C" w:rsidP="007A1D11">
      <w:pPr>
        <w:jc w:val="both"/>
        <w:rPr>
          <w:lang w:val="pt-PT"/>
        </w:rPr>
      </w:pPr>
      <w:r w:rsidRPr="008A64D3">
        <w:rPr>
          <w:lang w:val="pt-PT"/>
        </w:rPr>
        <w:t>A</w:t>
      </w:r>
      <w:r w:rsidR="00C26366" w:rsidRPr="008A64D3">
        <w:rPr>
          <w:lang w:val="pt-PT"/>
        </w:rPr>
        <w:t xml:space="preserve"> </w:t>
      </w:r>
      <w:r w:rsidR="00952424" w:rsidRPr="008A64D3">
        <w:rPr>
          <w:lang w:val="pt-PT"/>
        </w:rPr>
        <w:t xml:space="preserve">alteração </w:t>
      </w:r>
      <w:r w:rsidRPr="008A64D3">
        <w:rPr>
          <w:lang w:val="pt-PT"/>
        </w:rPr>
        <w:t xml:space="preserve">a esta tabela tem como propósito </w:t>
      </w:r>
      <w:r w:rsidR="00C26366" w:rsidRPr="008A64D3">
        <w:rPr>
          <w:lang w:val="pt-PT"/>
        </w:rPr>
        <w:t>permit</w:t>
      </w:r>
      <w:r w:rsidRPr="008A64D3">
        <w:rPr>
          <w:lang w:val="pt-PT"/>
        </w:rPr>
        <w:t>ir</w:t>
      </w:r>
      <w:r w:rsidR="00C26366" w:rsidRPr="008A64D3">
        <w:rPr>
          <w:lang w:val="pt-PT"/>
        </w:rPr>
        <w:t xml:space="preserve"> aos utilizadores de negócio </w:t>
      </w:r>
      <w:r w:rsidR="0037041E" w:rsidRPr="008A64D3">
        <w:rPr>
          <w:lang w:val="pt-PT"/>
        </w:rPr>
        <w:t>classificar os códigos</w:t>
      </w:r>
      <w:r w:rsidR="00D01C0B" w:rsidRPr="008A64D3">
        <w:rPr>
          <w:lang w:val="pt-PT"/>
        </w:rPr>
        <w:t xml:space="preserve"> </w:t>
      </w:r>
      <w:r w:rsidR="0037041E" w:rsidRPr="008A64D3">
        <w:rPr>
          <w:lang w:val="pt-PT"/>
        </w:rPr>
        <w:t xml:space="preserve">de meta comissão (variável </w:t>
      </w:r>
      <w:r w:rsidR="00D01C0B" w:rsidRPr="008A64D3">
        <w:rPr>
          <w:i/>
          <w:iCs/>
          <w:lang w:val="pt-PT"/>
        </w:rPr>
        <w:t>cmetacom</w:t>
      </w:r>
      <w:r w:rsidR="0037041E" w:rsidRPr="008A64D3">
        <w:rPr>
          <w:lang w:val="pt-PT"/>
        </w:rPr>
        <w:t>)</w:t>
      </w:r>
      <w:r w:rsidR="00D01C0B" w:rsidRPr="008A64D3">
        <w:rPr>
          <w:lang w:val="pt-PT"/>
        </w:rPr>
        <w:t xml:space="preserve"> </w:t>
      </w:r>
      <w:r w:rsidR="0037041E" w:rsidRPr="008A64D3">
        <w:rPr>
          <w:lang w:val="pt-PT"/>
        </w:rPr>
        <w:t>de acordo com o seu tipo de conta</w:t>
      </w:r>
      <w:r w:rsidR="003538FB" w:rsidRPr="008A64D3">
        <w:rPr>
          <w:lang w:val="pt-PT"/>
        </w:rPr>
        <w:t xml:space="preserve"> (</w:t>
      </w:r>
      <w:r w:rsidR="00F73FB2" w:rsidRPr="008A64D3">
        <w:rPr>
          <w:lang w:val="pt-PT"/>
        </w:rPr>
        <w:t>Ativo</w:t>
      </w:r>
      <w:r w:rsidR="00D01C0B" w:rsidRPr="008A64D3">
        <w:rPr>
          <w:lang w:val="pt-PT"/>
        </w:rPr>
        <w:t xml:space="preserve">, </w:t>
      </w:r>
      <w:r w:rsidR="00F73FB2" w:rsidRPr="008A64D3">
        <w:rPr>
          <w:lang w:val="pt-PT"/>
        </w:rPr>
        <w:t>A</w:t>
      </w:r>
      <w:r w:rsidR="00870B6C" w:rsidRPr="008A64D3">
        <w:rPr>
          <w:lang w:val="pt-PT"/>
        </w:rPr>
        <w:t xml:space="preserve">tivo </w:t>
      </w:r>
      <w:r w:rsidR="00F73FB2" w:rsidRPr="008A64D3">
        <w:rPr>
          <w:lang w:val="pt-PT"/>
        </w:rPr>
        <w:t>E</w:t>
      </w:r>
      <w:r w:rsidR="00870B6C" w:rsidRPr="008A64D3">
        <w:rPr>
          <w:lang w:val="pt-PT"/>
        </w:rPr>
        <w:t>xtrapatrimonial</w:t>
      </w:r>
      <w:r w:rsidR="00F73FB2" w:rsidRPr="008A64D3">
        <w:rPr>
          <w:lang w:val="pt-PT"/>
        </w:rPr>
        <w:t xml:space="preserve"> Linhas</w:t>
      </w:r>
      <w:r w:rsidR="004F7563" w:rsidRPr="008A64D3">
        <w:rPr>
          <w:lang w:val="pt-PT"/>
        </w:rPr>
        <w:t xml:space="preserve"> Crédito</w:t>
      </w:r>
      <w:r w:rsidR="00575B9D" w:rsidRPr="008A64D3">
        <w:rPr>
          <w:lang w:val="pt-PT"/>
        </w:rPr>
        <w:t>,</w:t>
      </w:r>
      <w:r w:rsidR="00870B6C" w:rsidRPr="008A64D3">
        <w:rPr>
          <w:lang w:val="pt-PT"/>
        </w:rPr>
        <w:t xml:space="preserve"> </w:t>
      </w:r>
      <w:r w:rsidR="00F73FB2" w:rsidRPr="008A64D3">
        <w:rPr>
          <w:lang w:val="pt-PT"/>
        </w:rPr>
        <w:t xml:space="preserve">Ativo Extrapatrimonial </w:t>
      </w:r>
      <w:r w:rsidR="00575B9D" w:rsidRPr="008A64D3">
        <w:rPr>
          <w:lang w:val="pt-PT"/>
        </w:rPr>
        <w:t>Crédito Assinatura</w:t>
      </w:r>
      <w:r w:rsidR="003538FB" w:rsidRPr="008A64D3">
        <w:rPr>
          <w:lang w:val="pt-PT"/>
        </w:rPr>
        <w:t>)</w:t>
      </w:r>
      <w:r w:rsidR="004400DF" w:rsidRPr="008A64D3">
        <w:rPr>
          <w:lang w:val="pt-PT"/>
        </w:rPr>
        <w:t xml:space="preserve"> e</w:t>
      </w:r>
      <w:r w:rsidR="00250A7D" w:rsidRPr="008A64D3">
        <w:rPr>
          <w:lang w:val="pt-PT"/>
        </w:rPr>
        <w:t xml:space="preserve"> os códigos de produto (variável</w:t>
      </w:r>
      <w:r w:rsidR="00CC7B39" w:rsidRPr="008A64D3">
        <w:rPr>
          <w:lang w:val="pt-PT"/>
        </w:rPr>
        <w:t xml:space="preserve"> ckmetamis)</w:t>
      </w:r>
      <w:r w:rsidR="00251F7A" w:rsidRPr="008A64D3">
        <w:rPr>
          <w:lang w:val="pt-PT"/>
        </w:rPr>
        <w:t xml:space="preserve"> de acordo com o seu tipo de conta (</w:t>
      </w:r>
      <w:r w:rsidR="00103F30" w:rsidRPr="008A64D3">
        <w:rPr>
          <w:lang w:val="pt-PT"/>
        </w:rPr>
        <w:t>Ativo, Ativo Extrapatrimonial Linhas</w:t>
      </w:r>
      <w:r w:rsidR="005A023E" w:rsidRPr="008A64D3">
        <w:rPr>
          <w:lang w:val="pt-PT"/>
        </w:rPr>
        <w:t xml:space="preserve"> Crédito</w:t>
      </w:r>
      <w:r w:rsidR="00103F30" w:rsidRPr="008A64D3">
        <w:rPr>
          <w:lang w:val="pt-PT"/>
        </w:rPr>
        <w:t>, Ativo Extrapatrimonial Crédito Assinatura</w:t>
      </w:r>
      <w:r w:rsidR="00251F7A" w:rsidRPr="008A64D3">
        <w:rPr>
          <w:lang w:val="pt-PT"/>
        </w:rPr>
        <w:t>).</w:t>
      </w:r>
    </w:p>
    <w:p w14:paraId="0480DFD2" w14:textId="77777777" w:rsidR="00BB3B16" w:rsidRPr="00C13444" w:rsidRDefault="00BB3B16" w:rsidP="007A1D11">
      <w:pPr>
        <w:jc w:val="both"/>
        <w:rPr>
          <w:lang w:val="pt-PT"/>
        </w:rPr>
      </w:pPr>
      <w:r w:rsidRPr="00C13444">
        <w:rPr>
          <w:lang w:val="pt-PT"/>
        </w:rPr>
        <w:t>P</w:t>
      </w:r>
      <w:r w:rsidR="008B291B" w:rsidRPr="00C13444">
        <w:rPr>
          <w:lang w:val="pt-PT"/>
        </w:rPr>
        <w:t xml:space="preserve">retende-se </w:t>
      </w:r>
      <w:r w:rsidRPr="00C13444">
        <w:rPr>
          <w:lang w:val="pt-PT"/>
        </w:rPr>
        <w:t>assim:</w:t>
      </w:r>
    </w:p>
    <w:p w14:paraId="5A4CD8FF" w14:textId="3CD84367" w:rsidR="00BB3B16" w:rsidRPr="00C13444" w:rsidRDefault="00BB3B16" w:rsidP="0060512E">
      <w:pPr>
        <w:pStyle w:val="ListParagraph"/>
        <w:numPr>
          <w:ilvl w:val="0"/>
          <w:numId w:val="14"/>
        </w:numPr>
        <w:jc w:val="both"/>
        <w:rPr>
          <w:lang w:val="pt-PT"/>
        </w:rPr>
      </w:pPr>
      <w:r w:rsidRPr="00C13444">
        <w:rPr>
          <w:lang w:val="pt-PT"/>
        </w:rPr>
        <w:t>A</w:t>
      </w:r>
      <w:r w:rsidR="008B291B" w:rsidRPr="00C13444">
        <w:rPr>
          <w:lang w:val="pt-PT"/>
        </w:rPr>
        <w:t xml:space="preserve">dicionar uma </w:t>
      </w:r>
      <w:r w:rsidR="00BA6325" w:rsidRPr="00C13444">
        <w:rPr>
          <w:lang w:val="pt-PT"/>
        </w:rPr>
        <w:t xml:space="preserve">nova coluna à tabela que corresponderá à variável </w:t>
      </w:r>
      <w:r w:rsidR="00BA6325" w:rsidRPr="00175C9D">
        <w:rPr>
          <w:i/>
          <w:iCs/>
          <w:lang w:val="pt-PT"/>
        </w:rPr>
        <w:t>cmetacom</w:t>
      </w:r>
      <w:r w:rsidRPr="00C13444">
        <w:rPr>
          <w:lang w:val="pt-PT"/>
        </w:rPr>
        <w:t>;</w:t>
      </w:r>
      <w:r w:rsidR="00BA6325" w:rsidRPr="00C13444">
        <w:rPr>
          <w:lang w:val="pt-PT"/>
        </w:rPr>
        <w:t xml:space="preserve"> e </w:t>
      </w:r>
    </w:p>
    <w:p w14:paraId="04BEFC81" w14:textId="7772C581" w:rsidR="004B62E7" w:rsidRPr="00C13444" w:rsidRDefault="00BB3B16" w:rsidP="0060512E">
      <w:pPr>
        <w:pStyle w:val="ListParagraph"/>
        <w:numPr>
          <w:ilvl w:val="0"/>
          <w:numId w:val="14"/>
        </w:numPr>
        <w:jc w:val="both"/>
        <w:rPr>
          <w:lang w:val="pt-PT"/>
        </w:rPr>
      </w:pPr>
      <w:r w:rsidRPr="00C13444">
        <w:rPr>
          <w:lang w:val="pt-PT"/>
        </w:rPr>
        <w:t xml:space="preserve">Criar </w:t>
      </w:r>
      <w:r w:rsidR="00BA6325" w:rsidRPr="00C13444">
        <w:rPr>
          <w:lang w:val="pt-PT"/>
        </w:rPr>
        <w:t xml:space="preserve">de um novo </w:t>
      </w:r>
      <w:r w:rsidR="00986B54" w:rsidRPr="00C13444">
        <w:rPr>
          <w:lang w:val="pt-PT"/>
        </w:rPr>
        <w:t xml:space="preserve">âmbito </w:t>
      </w:r>
      <w:r w:rsidRPr="00C13444">
        <w:rPr>
          <w:lang w:val="pt-PT"/>
        </w:rPr>
        <w:t>denominado “</w:t>
      </w:r>
      <w:r w:rsidR="00986B54" w:rsidRPr="00C13444">
        <w:rPr>
          <w:lang w:val="pt-PT"/>
        </w:rPr>
        <w:t>MIS</w:t>
      </w:r>
      <w:r w:rsidRPr="00C13444">
        <w:rPr>
          <w:lang w:val="pt-PT"/>
        </w:rPr>
        <w:t xml:space="preserve">” do qual o </w:t>
      </w:r>
      <w:r w:rsidR="00267EDB" w:rsidRPr="00C13444">
        <w:rPr>
          <w:lang w:val="pt-PT"/>
        </w:rPr>
        <w:t xml:space="preserve">Controlo de Gestão será o </w:t>
      </w:r>
      <w:r w:rsidR="00267EDB" w:rsidRPr="00C13444">
        <w:rPr>
          <w:i/>
          <w:iCs/>
          <w:lang w:val="pt-PT"/>
        </w:rPr>
        <w:t>owner</w:t>
      </w:r>
      <w:r w:rsidR="00267EDB" w:rsidRPr="00C13444">
        <w:rPr>
          <w:lang w:val="pt-PT"/>
        </w:rPr>
        <w:t>.</w:t>
      </w:r>
    </w:p>
    <w:p w14:paraId="430B16A4" w14:textId="0F1D2F97" w:rsidR="00FF6E36" w:rsidRPr="00C13444" w:rsidRDefault="00FF6E36" w:rsidP="007A1D11">
      <w:pPr>
        <w:jc w:val="both"/>
        <w:rPr>
          <w:lang w:val="pt-PT"/>
        </w:rPr>
      </w:pPr>
      <w:r w:rsidRPr="008A64D3">
        <w:rPr>
          <w:lang w:val="pt-PT"/>
        </w:rPr>
        <w:t xml:space="preserve">Adicionalmente, </w:t>
      </w:r>
      <w:r w:rsidR="008A64D3" w:rsidRPr="008A64D3">
        <w:rPr>
          <w:lang w:val="pt-PT"/>
        </w:rPr>
        <w:t xml:space="preserve">durante a atualização ou carregamento desta parametrização via front Data Lake, </w:t>
      </w:r>
      <w:r w:rsidRPr="008A64D3">
        <w:rPr>
          <w:lang w:val="pt-PT"/>
        </w:rPr>
        <w:t xml:space="preserve"> o utilizador deverá configurar </w:t>
      </w:r>
      <w:r w:rsidR="006630B5" w:rsidRPr="008A64D3">
        <w:rPr>
          <w:lang w:val="pt-PT"/>
        </w:rPr>
        <w:t xml:space="preserve">sempre os níveis mais agregados tanto de produto como comissão. </w:t>
      </w:r>
      <w:r w:rsidR="008A64D3" w:rsidRPr="008A64D3">
        <w:rPr>
          <w:lang w:val="pt-PT"/>
        </w:rPr>
        <w:t xml:space="preserve">O processo de ingestão da parametrização e carregamento da informação do Data Lake deve no entanto </w:t>
      </w:r>
      <w:r w:rsidR="00E2402C" w:rsidRPr="008A64D3">
        <w:rPr>
          <w:lang w:val="pt-PT"/>
        </w:rPr>
        <w:t xml:space="preserve">garantir </w:t>
      </w:r>
      <w:r w:rsidRPr="008A64D3">
        <w:rPr>
          <w:lang w:val="pt-PT"/>
        </w:rPr>
        <w:t xml:space="preserve">a explosão para os </w:t>
      </w:r>
      <w:r w:rsidR="00E2402C" w:rsidRPr="008A64D3">
        <w:rPr>
          <w:lang w:val="pt-PT"/>
        </w:rPr>
        <w:t>resp</w:t>
      </w:r>
      <w:r w:rsidR="007833EF" w:rsidRPr="008A64D3">
        <w:rPr>
          <w:lang w:val="pt-PT"/>
        </w:rPr>
        <w:t>e</w:t>
      </w:r>
      <w:r w:rsidR="00E2402C" w:rsidRPr="008A64D3">
        <w:rPr>
          <w:lang w:val="pt-PT"/>
        </w:rPr>
        <w:t xml:space="preserve">tivos níveis filho para todos os </w:t>
      </w:r>
      <w:r w:rsidRPr="008A64D3">
        <w:rPr>
          <w:i/>
          <w:iCs/>
          <w:lang w:val="pt-PT"/>
        </w:rPr>
        <w:t>cmetacom</w:t>
      </w:r>
      <w:r w:rsidR="003E5077" w:rsidRPr="008A64D3">
        <w:rPr>
          <w:i/>
          <w:iCs/>
          <w:lang w:val="pt-PT"/>
        </w:rPr>
        <w:t>, metaproduto</w:t>
      </w:r>
      <w:r w:rsidRPr="008A64D3">
        <w:rPr>
          <w:lang w:val="pt-PT"/>
        </w:rPr>
        <w:t xml:space="preserve"> e </w:t>
      </w:r>
      <w:r w:rsidRPr="008A64D3">
        <w:rPr>
          <w:i/>
          <w:iCs/>
          <w:lang w:val="pt-PT"/>
        </w:rPr>
        <w:t>ckmetamis</w:t>
      </w:r>
      <w:r w:rsidRPr="008A64D3">
        <w:rPr>
          <w:lang w:val="pt-PT"/>
        </w:rPr>
        <w:t>.</w:t>
      </w:r>
    </w:p>
    <w:p w14:paraId="64417187" w14:textId="083C4B32" w:rsidR="008F7D99" w:rsidRPr="00C13444" w:rsidRDefault="008F7D99" w:rsidP="007A1D11">
      <w:pPr>
        <w:jc w:val="both"/>
        <w:rPr>
          <w:lang w:val="pt-PT"/>
        </w:rPr>
      </w:pPr>
      <w:r w:rsidRPr="00C13444">
        <w:rPr>
          <w:lang w:val="pt-PT"/>
        </w:rPr>
        <w:t xml:space="preserve">Por fim, apesar da adição da nova </w:t>
      </w:r>
      <w:r w:rsidRPr="00175C9D">
        <w:rPr>
          <w:i/>
          <w:iCs/>
          <w:lang w:val="pt-PT"/>
        </w:rPr>
        <w:t>cmetacom</w:t>
      </w:r>
      <w:r w:rsidRPr="00C13444">
        <w:rPr>
          <w:lang w:val="pt-PT"/>
        </w:rPr>
        <w:t xml:space="preserve">, não deve ser obrigatório que todos </w:t>
      </w:r>
      <w:r w:rsidR="00C13444" w:rsidRPr="00C13444">
        <w:rPr>
          <w:lang w:val="pt-PT"/>
        </w:rPr>
        <w:t>os âmbitos tenham esta coluna preenchida.</w:t>
      </w:r>
    </w:p>
    <w:p w14:paraId="08FF64E1" w14:textId="090FED31" w:rsidR="00224609" w:rsidRPr="00C13444" w:rsidRDefault="00224609" w:rsidP="007A1D11">
      <w:pPr>
        <w:jc w:val="both"/>
        <w:rPr>
          <w:lang w:val="pt-PT"/>
        </w:rPr>
      </w:pPr>
      <w:r w:rsidRPr="00C13444">
        <w:rPr>
          <w:lang w:val="pt-PT"/>
        </w:rPr>
        <w:t>Devem ser assegurados os seguintes controlos durante o carregamento desta tabela:</w:t>
      </w:r>
    </w:p>
    <w:p w14:paraId="122217DC" w14:textId="51B634AF" w:rsidR="00224609" w:rsidRPr="00C13444" w:rsidRDefault="00D76541" w:rsidP="0060512E">
      <w:pPr>
        <w:pStyle w:val="ListParagraph"/>
        <w:numPr>
          <w:ilvl w:val="0"/>
          <w:numId w:val="12"/>
        </w:numPr>
        <w:jc w:val="both"/>
        <w:rPr>
          <w:lang w:val="pt-PT"/>
        </w:rPr>
      </w:pPr>
      <w:r w:rsidRPr="00C13444">
        <w:rPr>
          <w:lang w:val="pt-PT"/>
        </w:rPr>
        <w:t xml:space="preserve">Todos os registos a carregar </w:t>
      </w:r>
      <w:r w:rsidR="00911FA8" w:rsidRPr="00C13444">
        <w:rPr>
          <w:lang w:val="pt-PT"/>
        </w:rPr>
        <w:t xml:space="preserve">devem ter um </w:t>
      </w:r>
      <w:r w:rsidR="009D0234" w:rsidRPr="00C13444">
        <w:rPr>
          <w:lang w:val="pt-PT"/>
        </w:rPr>
        <w:t xml:space="preserve">associado à variável </w:t>
      </w:r>
      <w:r w:rsidR="008D04F1" w:rsidRPr="00C13444">
        <w:rPr>
          <w:i/>
          <w:iCs/>
          <w:lang w:val="pt-PT"/>
        </w:rPr>
        <w:t>cmetacom</w:t>
      </w:r>
      <w:r w:rsidR="00F73C16" w:rsidRPr="00C13444">
        <w:rPr>
          <w:lang w:val="pt-PT"/>
        </w:rPr>
        <w:t xml:space="preserve"> </w:t>
      </w:r>
      <w:r w:rsidR="009D0234" w:rsidRPr="00C13444">
        <w:rPr>
          <w:lang w:val="pt-PT"/>
        </w:rPr>
        <w:t xml:space="preserve">um tipo de conta (variável </w:t>
      </w:r>
      <w:r w:rsidR="009D0234" w:rsidRPr="00C13444">
        <w:rPr>
          <w:i/>
          <w:iCs/>
          <w:lang w:val="pt-PT"/>
        </w:rPr>
        <w:t>tipo_conta_</w:t>
      </w:r>
      <w:r w:rsidR="009D0234" w:rsidRPr="00C13444">
        <w:rPr>
          <w:lang w:val="pt-PT"/>
        </w:rPr>
        <w:t>local);</w:t>
      </w:r>
    </w:p>
    <w:p w14:paraId="40C3CA74" w14:textId="307C921F" w:rsidR="009D0234" w:rsidRPr="00C13444" w:rsidRDefault="009D0234" w:rsidP="0060512E">
      <w:pPr>
        <w:pStyle w:val="ListParagraph"/>
        <w:numPr>
          <w:ilvl w:val="0"/>
          <w:numId w:val="12"/>
        </w:numPr>
        <w:jc w:val="both"/>
        <w:rPr>
          <w:lang w:val="pt-PT"/>
        </w:rPr>
      </w:pPr>
      <w:r w:rsidRPr="00C13444">
        <w:rPr>
          <w:lang w:val="pt-PT"/>
        </w:rPr>
        <w:t xml:space="preserve">Ao mesmo cmetacom deve estar associado um e só um </w:t>
      </w:r>
      <w:r w:rsidRPr="00C13444">
        <w:rPr>
          <w:i/>
          <w:iCs/>
          <w:lang w:val="pt-PT"/>
        </w:rPr>
        <w:t>tipo_conta_local</w:t>
      </w:r>
      <w:r w:rsidR="007C7F11" w:rsidRPr="00C13444">
        <w:rPr>
          <w:lang w:val="pt-PT"/>
        </w:rPr>
        <w:t>;</w:t>
      </w:r>
    </w:p>
    <w:p w14:paraId="3D1FCF8B" w14:textId="2C1BCDE0" w:rsidR="007C7F11" w:rsidRPr="00C13444" w:rsidRDefault="008F7D99" w:rsidP="0060512E">
      <w:pPr>
        <w:pStyle w:val="ListParagraph"/>
        <w:numPr>
          <w:ilvl w:val="0"/>
          <w:numId w:val="12"/>
        </w:numPr>
        <w:jc w:val="both"/>
        <w:rPr>
          <w:lang w:val="pt-PT"/>
        </w:rPr>
      </w:pPr>
      <w:r w:rsidRPr="00C13444">
        <w:rPr>
          <w:lang w:val="pt-PT"/>
        </w:rPr>
        <w:t>A t</w:t>
      </w:r>
      <w:r w:rsidR="00E2402C" w:rsidRPr="00C13444">
        <w:rPr>
          <w:lang w:val="pt-PT"/>
        </w:rPr>
        <w:t>abela carregada deverá</w:t>
      </w:r>
      <w:r w:rsidRPr="00C13444">
        <w:rPr>
          <w:lang w:val="pt-PT"/>
        </w:rPr>
        <w:t xml:space="preserve"> ser </w:t>
      </w:r>
      <w:r w:rsidR="007C7F11" w:rsidRPr="00C13444">
        <w:rPr>
          <w:lang w:val="pt-PT"/>
        </w:rPr>
        <w:t>aberta de acordo com a hierarquia de metacom e metaproduto</w:t>
      </w:r>
      <w:r w:rsidR="00EF1377" w:rsidRPr="00C13444">
        <w:rPr>
          <w:lang w:val="pt-PT"/>
        </w:rPr>
        <w:t>;</w:t>
      </w:r>
    </w:p>
    <w:p w14:paraId="34A1970F" w14:textId="273A1E12" w:rsidR="00AE7893" w:rsidRDefault="00AE7893" w:rsidP="00DF29D0">
      <w:pPr>
        <w:pStyle w:val="MyHeading1"/>
        <w:rPr>
          <w:color w:val="000000" w:themeColor="text1"/>
          <w:lang w:val="pt-PT"/>
        </w:rPr>
      </w:pPr>
      <w:bookmarkStart w:id="42" w:name="_Toc159260921"/>
      <w:r>
        <w:rPr>
          <w:color w:val="000000" w:themeColor="text1"/>
          <w:lang w:val="pt-PT"/>
        </w:rPr>
        <w:t xml:space="preserve">Parametrização </w:t>
      </w:r>
      <w:r w:rsidR="00273FDC">
        <w:rPr>
          <w:color w:val="000000" w:themeColor="text1"/>
          <w:lang w:val="pt-PT"/>
        </w:rPr>
        <w:t>lt</w:t>
      </w:r>
      <w:r w:rsidR="00463B61">
        <w:rPr>
          <w:color w:val="000000" w:themeColor="text1"/>
          <w:lang w:val="pt-PT"/>
        </w:rPr>
        <w:t>824_assoc_kpi_gd</w:t>
      </w:r>
      <w:bookmarkEnd w:id="42"/>
    </w:p>
    <w:p w14:paraId="58DE857A" w14:textId="24964D66" w:rsidR="0059036E" w:rsidRPr="0059036E" w:rsidRDefault="003E6571" w:rsidP="0059036E">
      <w:pPr>
        <w:jc w:val="both"/>
        <w:rPr>
          <w:lang w:val="pt-PT"/>
        </w:rPr>
      </w:pPr>
      <w:r w:rsidRPr="0059036E">
        <w:rPr>
          <w:lang w:val="pt-PT"/>
        </w:rPr>
        <w:t xml:space="preserve">Esta parametrização permite aos utilizadores de negócio definir para cada </w:t>
      </w:r>
      <w:r w:rsidR="0059036E" w:rsidRPr="0059036E">
        <w:rPr>
          <w:lang w:val="pt-PT"/>
        </w:rPr>
        <w:t xml:space="preserve">variável reportada no contexto do </w:t>
      </w:r>
      <w:r w:rsidR="0059036E" w:rsidRPr="0059036E">
        <w:rPr>
          <w:i/>
          <w:iCs/>
          <w:lang w:val="pt-PT"/>
        </w:rPr>
        <w:t>Green Dashboard</w:t>
      </w:r>
      <w:r w:rsidRPr="0059036E">
        <w:rPr>
          <w:lang w:val="pt-PT"/>
        </w:rPr>
        <w:t xml:space="preserve">, </w:t>
      </w:r>
      <w:r w:rsidR="0059036E" w:rsidRPr="0059036E">
        <w:rPr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2594E393" w:rsidR="0059036E" w:rsidRDefault="00A0289B" w:rsidP="0059036E">
      <w:pPr>
        <w:jc w:val="both"/>
        <w:rPr>
          <w:lang w:val="pt-PT"/>
        </w:rPr>
      </w:pPr>
      <w:r>
        <w:rPr>
          <w:lang w:val="pt-PT"/>
        </w:rPr>
        <w:t xml:space="preserve">A </w:t>
      </w:r>
      <w:r>
        <w:rPr>
          <w:lang w:val="pt-PT"/>
        </w:rPr>
        <w:fldChar w:fldCharType="begin"/>
      </w:r>
      <w:r>
        <w:rPr>
          <w:lang w:val="pt-PT"/>
        </w:rPr>
        <w:instrText xml:space="preserve"> REF _Ref147930529 \h </w:instrText>
      </w:r>
      <w:r>
        <w:rPr>
          <w:lang w:val="pt-PT"/>
        </w:rPr>
      </w:r>
      <w:r>
        <w:rPr>
          <w:lang w:val="pt-PT"/>
        </w:rPr>
        <w:fldChar w:fldCharType="separate"/>
      </w:r>
      <w:r w:rsidRPr="0059036E">
        <w:rPr>
          <w:lang w:val="pt-PT"/>
        </w:rPr>
        <w:t xml:space="preserve">Tabela </w:t>
      </w:r>
      <w:r w:rsidRPr="0059036E">
        <w:rPr>
          <w:noProof/>
          <w:lang w:val="pt-PT"/>
        </w:rPr>
        <w:t>1</w:t>
      </w:r>
      <w:r>
        <w:rPr>
          <w:lang w:val="pt-PT"/>
        </w:rPr>
        <w:fldChar w:fldCharType="end"/>
      </w:r>
      <w:r>
        <w:rPr>
          <w:lang w:val="pt-PT"/>
        </w:rPr>
        <w:t xml:space="preserve"> apresenta parte desta parametrização. </w:t>
      </w:r>
      <w:r w:rsidR="0059036E">
        <w:rPr>
          <w:lang w:val="pt-PT"/>
        </w:rPr>
        <w:t xml:space="preserve">Note-se que esta tabela permite a associação de um ou mais KPI’s à mesma variável do </w:t>
      </w:r>
      <w:r w:rsidR="0059036E">
        <w:rPr>
          <w:i/>
          <w:iCs/>
          <w:lang w:val="pt-PT"/>
        </w:rPr>
        <w:t>Green Dashboard</w:t>
      </w:r>
      <w:r>
        <w:rPr>
          <w:lang w:val="pt-PT"/>
        </w:rPr>
        <w:t xml:space="preserve">, como é exemplo a variável </w:t>
      </w:r>
      <w:r>
        <w:rPr>
          <w:i/>
          <w:iCs/>
          <w:lang w:val="pt-PT"/>
        </w:rPr>
        <w:t>AVRG_BLNC</w:t>
      </w:r>
      <w:r>
        <w:rPr>
          <w:lang w:val="pt-PT"/>
        </w:rPr>
        <w:t>. Adicionalmente, são relevantes os seguintes aspetos:</w:t>
      </w:r>
    </w:p>
    <w:p w14:paraId="18A4E183" w14:textId="6CC51E44" w:rsidR="00A0289B" w:rsidRPr="00A0289B" w:rsidRDefault="00A0289B" w:rsidP="0060512E">
      <w:pPr>
        <w:pStyle w:val="ListParagraph"/>
        <w:numPr>
          <w:ilvl w:val="0"/>
          <w:numId w:val="19"/>
        </w:numPr>
        <w:jc w:val="both"/>
        <w:rPr>
          <w:lang w:val="pt-PT"/>
        </w:rPr>
      </w:pPr>
      <w:r w:rsidRPr="00A0289B">
        <w:rPr>
          <w:lang w:val="pt-PT"/>
        </w:rPr>
        <w:t xml:space="preserve">Quando a variável </w:t>
      </w:r>
      <w:r w:rsidRPr="00A0289B">
        <w:rPr>
          <w:i/>
          <w:iCs/>
          <w:lang w:val="pt-PT"/>
        </w:rPr>
        <w:t>tipo_conta_local</w:t>
      </w:r>
      <w:r w:rsidRPr="00A0289B">
        <w:rPr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DE09FC" w:rsidRDefault="00A0289B" w:rsidP="0060512E">
      <w:pPr>
        <w:pStyle w:val="ListParagraph"/>
        <w:numPr>
          <w:ilvl w:val="0"/>
          <w:numId w:val="19"/>
        </w:numPr>
        <w:jc w:val="both"/>
        <w:rPr>
          <w:lang w:val="pt-PT"/>
        </w:rPr>
      </w:pPr>
      <w:r w:rsidRPr="00DE09FC">
        <w:rPr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DE09FC" w:rsidRDefault="00A0289B" w:rsidP="0060512E">
      <w:pPr>
        <w:pStyle w:val="ListParagraph"/>
        <w:numPr>
          <w:ilvl w:val="0"/>
          <w:numId w:val="19"/>
        </w:numPr>
        <w:jc w:val="both"/>
        <w:rPr>
          <w:lang w:val="pt-PT"/>
        </w:rPr>
      </w:pPr>
      <w:r w:rsidRPr="00DE09FC">
        <w:rPr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DE09FC">
        <w:rPr>
          <w:lang w:val="pt-PT"/>
        </w:rPr>
        <w:t>.</w:t>
      </w:r>
    </w:p>
    <w:p w14:paraId="41578B97" w14:textId="3888BF53" w:rsidR="0059036E" w:rsidRPr="0059036E" w:rsidRDefault="0059036E" w:rsidP="0059036E">
      <w:pPr>
        <w:pStyle w:val="Caption"/>
        <w:jc w:val="center"/>
        <w:rPr>
          <w:lang w:val="pt-PT"/>
        </w:rPr>
      </w:pPr>
      <w:bookmarkStart w:id="43" w:name="_Ref147930529"/>
      <w:r w:rsidRPr="0059036E">
        <w:rPr>
          <w:lang w:val="pt-PT"/>
        </w:rPr>
        <w:t xml:space="preserve">Tabela </w:t>
      </w:r>
      <w:r>
        <w:fldChar w:fldCharType="begin"/>
      </w:r>
      <w:r w:rsidRPr="0059036E">
        <w:rPr>
          <w:lang w:val="pt-PT"/>
        </w:rPr>
        <w:instrText xml:space="preserve"> SEQ Tabela \* ARABIC </w:instrText>
      </w:r>
      <w:r>
        <w:fldChar w:fldCharType="separate"/>
      </w:r>
      <w:r w:rsidRPr="0059036E">
        <w:rPr>
          <w:noProof/>
          <w:lang w:val="pt-PT"/>
        </w:rPr>
        <w:t>1</w:t>
      </w:r>
      <w:r>
        <w:fldChar w:fldCharType="end"/>
      </w:r>
      <w:bookmarkEnd w:id="43"/>
      <w:r w:rsidRPr="0059036E">
        <w:rPr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8"/>
        <w:gridCol w:w="1448"/>
        <w:gridCol w:w="3466"/>
        <w:gridCol w:w="1587"/>
        <w:gridCol w:w="2136"/>
      </w:tblGrid>
      <w:tr w:rsidR="0059036E" w:rsidRPr="0059036E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prioridade_aprovisionamento</w:t>
            </w:r>
          </w:p>
        </w:tc>
      </w:tr>
      <w:tr w:rsidR="0059036E" w:rsidRPr="0059036E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lastRenderedPageBreak/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59036E" w:rsidRDefault="0059036E" w:rsidP="0059036E">
            <w:pPr>
              <w:spacing w:after="0" w:line="240" w:lineRule="auto"/>
              <w:ind w:right="-96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59036E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59036E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</w:tbl>
    <w:p w14:paraId="3558DB67" w14:textId="77777777" w:rsidR="0059036E" w:rsidRPr="0059036E" w:rsidRDefault="0059036E" w:rsidP="0059036E">
      <w:pPr>
        <w:jc w:val="both"/>
        <w:rPr>
          <w:lang w:val="pt-PT"/>
        </w:rPr>
      </w:pPr>
    </w:p>
    <w:p w14:paraId="44DED6E8" w14:textId="33E762F1" w:rsidR="0059036E" w:rsidRDefault="00516E8B" w:rsidP="0059036E">
      <w:pPr>
        <w:jc w:val="both"/>
        <w:rPr>
          <w:lang w:val="pt-PT"/>
        </w:rPr>
      </w:pPr>
      <w:r w:rsidRPr="0059036E">
        <w:rPr>
          <w:lang w:val="pt-PT"/>
        </w:rPr>
        <w:t xml:space="preserve">O modelo de dados desta parametrização encontra-se especificado no ficheiro </w:t>
      </w:r>
      <w:r w:rsidRPr="0059036E">
        <w:rPr>
          <w:i/>
          <w:iCs/>
          <w:lang w:val="pt-PT"/>
        </w:rPr>
        <w:t>BST ESG Loan Tape GreenDashboard.xlsx</w:t>
      </w:r>
      <w:r w:rsidR="005905A7" w:rsidRPr="0059036E">
        <w:rPr>
          <w:lang w:val="pt-PT"/>
        </w:rPr>
        <w:t>.</w:t>
      </w:r>
      <w:r w:rsidR="00D959E1" w:rsidRPr="0059036E">
        <w:rPr>
          <w:lang w:val="pt-PT"/>
        </w:rPr>
        <w:t xml:space="preserve"> </w:t>
      </w:r>
    </w:p>
    <w:p w14:paraId="7414E4CE" w14:textId="77777777" w:rsidR="005905A7" w:rsidRPr="00A0289B" w:rsidRDefault="005905A7" w:rsidP="0059036E">
      <w:pPr>
        <w:jc w:val="both"/>
        <w:rPr>
          <w:lang w:val="pt-PT"/>
        </w:rPr>
      </w:pPr>
      <w:r w:rsidRPr="00A0289B">
        <w:rPr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A0289B" w:rsidRDefault="005905A7" w:rsidP="0060512E">
      <w:pPr>
        <w:pStyle w:val="ListParagraph"/>
        <w:numPr>
          <w:ilvl w:val="0"/>
          <w:numId w:val="9"/>
        </w:numPr>
        <w:jc w:val="both"/>
        <w:rPr>
          <w:lang w:val="pt-PT"/>
        </w:rPr>
      </w:pPr>
      <w:r w:rsidRPr="00A0289B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A0289B" w:rsidRDefault="005905A7" w:rsidP="0060512E">
      <w:pPr>
        <w:pStyle w:val="ListParagraph"/>
        <w:numPr>
          <w:ilvl w:val="0"/>
          <w:numId w:val="9"/>
        </w:numPr>
        <w:jc w:val="both"/>
        <w:rPr>
          <w:lang w:val="pt-PT"/>
        </w:rPr>
      </w:pPr>
      <w:r w:rsidRPr="00A0289B">
        <w:rPr>
          <w:lang w:val="pt-PT"/>
        </w:rPr>
        <w:t>Alteração pontual de um código, seja a sua adição, remoção ou modificação.</w:t>
      </w:r>
    </w:p>
    <w:p w14:paraId="4D6405F8" w14:textId="77777777" w:rsidR="00F04872" w:rsidRPr="00A0289B" w:rsidRDefault="00F04872" w:rsidP="0059036E">
      <w:pPr>
        <w:jc w:val="both"/>
        <w:rPr>
          <w:lang w:val="pt-PT"/>
        </w:rPr>
      </w:pPr>
      <w:r w:rsidRPr="00A0289B">
        <w:rPr>
          <w:lang w:val="pt-PT"/>
        </w:rPr>
        <w:t>Devem ser assegurados os seguintes controlos durante o carregamento desta tabela:</w:t>
      </w:r>
    </w:p>
    <w:p w14:paraId="1145D96F" w14:textId="0FA91E25" w:rsidR="00F04872" w:rsidRPr="00A0289B" w:rsidRDefault="00F04872" w:rsidP="0059036E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A0289B">
        <w:rPr>
          <w:lang w:val="pt-PT"/>
        </w:rPr>
        <w:t>Todos os registos a carregar devem ter associado à</w:t>
      </w:r>
      <w:r w:rsidR="00A0289B" w:rsidRPr="00A0289B">
        <w:rPr>
          <w:lang w:val="pt-PT"/>
        </w:rPr>
        <w:t>s</w:t>
      </w:r>
      <w:r w:rsidRPr="00A0289B">
        <w:rPr>
          <w:lang w:val="pt-PT"/>
        </w:rPr>
        <w:t xml:space="preserve"> variáve</w:t>
      </w:r>
      <w:r w:rsidR="00A0289B" w:rsidRPr="00A0289B">
        <w:rPr>
          <w:lang w:val="pt-PT"/>
        </w:rPr>
        <w:t>is</w:t>
      </w:r>
      <w:r w:rsidRPr="00A0289B">
        <w:rPr>
          <w:lang w:val="pt-PT"/>
        </w:rPr>
        <w:t xml:space="preserve"> </w:t>
      </w:r>
      <w:r w:rsidR="00A0289B" w:rsidRPr="00A0289B">
        <w:rPr>
          <w:i/>
          <w:iCs/>
          <w:lang w:val="pt-PT"/>
        </w:rPr>
        <w:t>variavel</w:t>
      </w:r>
      <w:r w:rsidR="00375CC4" w:rsidRPr="00A0289B">
        <w:rPr>
          <w:i/>
          <w:iCs/>
          <w:lang w:val="pt-PT"/>
        </w:rPr>
        <w:t>_gd</w:t>
      </w:r>
      <w:r w:rsidR="00A0289B" w:rsidRPr="00A0289B">
        <w:rPr>
          <w:lang w:val="pt-PT"/>
        </w:rPr>
        <w:t xml:space="preserve">, </w:t>
      </w:r>
      <w:r w:rsidR="00A0289B" w:rsidRPr="00A0289B">
        <w:rPr>
          <w:i/>
          <w:iCs/>
          <w:lang w:val="pt-PT"/>
        </w:rPr>
        <w:t>KPI</w:t>
      </w:r>
      <w:r w:rsidR="00A0289B" w:rsidRPr="00A0289B">
        <w:rPr>
          <w:lang w:val="pt-PT"/>
        </w:rPr>
        <w:t xml:space="preserve"> e </w:t>
      </w:r>
      <w:r w:rsidR="00A0289B" w:rsidRPr="00A0289B">
        <w:rPr>
          <w:i/>
          <w:iCs/>
          <w:lang w:val="pt-PT"/>
        </w:rPr>
        <w:t>prioridade_aprovisionamento</w:t>
      </w:r>
      <w:r w:rsidR="00F47B09" w:rsidRPr="00A0289B">
        <w:rPr>
          <w:i/>
          <w:iCs/>
          <w:lang w:val="pt-PT"/>
        </w:rPr>
        <w:t xml:space="preserve"> </w:t>
      </w:r>
      <w:r w:rsidR="00A0289B" w:rsidRPr="00A0289B">
        <w:rPr>
          <w:lang w:val="pt-PT"/>
        </w:rPr>
        <w:t>um valor;</w:t>
      </w:r>
    </w:p>
    <w:p w14:paraId="1F90F3AE" w14:textId="667C6CF3" w:rsidR="00C64372" w:rsidRPr="00A0289B" w:rsidRDefault="00C64372" w:rsidP="0059036E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A0289B">
        <w:rPr>
          <w:lang w:val="pt-PT"/>
        </w:rPr>
        <w:t xml:space="preserve">Para </w:t>
      </w:r>
      <w:r w:rsidR="00A0289B" w:rsidRPr="00A0289B">
        <w:rPr>
          <w:lang w:val="pt-PT"/>
        </w:rPr>
        <w:t>o</w:t>
      </w:r>
      <w:r w:rsidRPr="00A0289B">
        <w:rPr>
          <w:lang w:val="pt-PT"/>
        </w:rPr>
        <w:t xml:space="preserve"> mesmo </w:t>
      </w:r>
      <w:r w:rsidR="00A0289B" w:rsidRPr="00A0289B">
        <w:rPr>
          <w:lang w:val="pt-PT"/>
        </w:rPr>
        <w:t xml:space="preserve">par </w:t>
      </w:r>
      <w:r w:rsidRPr="00A0289B">
        <w:rPr>
          <w:i/>
          <w:iCs/>
          <w:lang w:val="pt-PT"/>
        </w:rPr>
        <w:t>tipo_de_conta_local</w:t>
      </w:r>
      <w:r w:rsidR="00A0289B" w:rsidRPr="00A0289B">
        <w:rPr>
          <w:i/>
          <w:iCs/>
          <w:lang w:val="pt-PT"/>
        </w:rPr>
        <w:t>/</w:t>
      </w:r>
      <w:r w:rsidR="009E3D9D" w:rsidRPr="00A0289B">
        <w:rPr>
          <w:i/>
          <w:iCs/>
          <w:lang w:val="pt-PT"/>
        </w:rPr>
        <w:t>campo_gd</w:t>
      </w:r>
      <w:r w:rsidR="009E3D9D" w:rsidRPr="00A0289B">
        <w:rPr>
          <w:lang w:val="pt-PT"/>
        </w:rPr>
        <w:t xml:space="preserve"> apenas um KPI</w:t>
      </w:r>
      <w:r w:rsidR="004D1E8E" w:rsidRPr="00A0289B">
        <w:rPr>
          <w:lang w:val="pt-PT"/>
        </w:rPr>
        <w:t xml:space="preserve"> </w:t>
      </w:r>
      <w:r w:rsidR="00A0289B" w:rsidRPr="00A0289B">
        <w:rPr>
          <w:lang w:val="pt-PT"/>
        </w:rPr>
        <w:t>MIS e uma prioridade de aprovisionamento devem estar associados.</w:t>
      </w:r>
    </w:p>
    <w:p w14:paraId="3D3FEF4F" w14:textId="0BA586B6" w:rsidR="00C5171A" w:rsidRDefault="00E36125" w:rsidP="00DF29D0">
      <w:pPr>
        <w:pStyle w:val="MyHeading1"/>
        <w:rPr>
          <w:color w:val="000000" w:themeColor="text1"/>
          <w:lang w:val="pt-PT"/>
        </w:rPr>
      </w:pPr>
      <w:bookmarkStart w:id="44" w:name="_Toc159260922"/>
      <w:r>
        <w:rPr>
          <w:color w:val="000000" w:themeColor="text1"/>
          <w:lang w:val="pt-PT"/>
        </w:rPr>
        <w:t>Alterações à tabela de parametrização tabela cd_captools.ct</w:t>
      </w:r>
      <w:r w:rsidR="007F618A">
        <w:rPr>
          <w:color w:val="000000" w:themeColor="text1"/>
          <w:lang w:val="pt-PT"/>
        </w:rPr>
        <w:t>875</w:t>
      </w:r>
      <w:r>
        <w:rPr>
          <w:color w:val="000000" w:themeColor="text1"/>
          <w:lang w:val="pt-PT"/>
        </w:rPr>
        <w:t>_</w:t>
      </w:r>
      <w:r w:rsidR="007F618A">
        <w:rPr>
          <w:color w:val="000000" w:themeColor="text1"/>
          <w:lang w:val="pt-PT"/>
        </w:rPr>
        <w:t>regras_dim</w:t>
      </w:r>
      <w:bookmarkEnd w:id="44"/>
    </w:p>
    <w:p w14:paraId="69A3B086" w14:textId="75F5A6F4" w:rsidR="00701A9B" w:rsidRPr="00403179" w:rsidRDefault="00701A9B" w:rsidP="00701A9B">
      <w:pPr>
        <w:jc w:val="both"/>
        <w:rPr>
          <w:lang w:val="pt-PT"/>
        </w:rPr>
      </w:pPr>
      <w:r w:rsidRPr="00403179">
        <w:rPr>
          <w:lang w:val="pt-PT"/>
        </w:rPr>
        <w:t xml:space="preserve">A alteração a esta tabela tem como propósito permitir aos utilizadores de negócio definir para cada </w:t>
      </w:r>
      <w:r w:rsidR="00266952" w:rsidRPr="00403179">
        <w:rPr>
          <w:lang w:val="pt-PT"/>
        </w:rPr>
        <w:t>área de negócio</w:t>
      </w:r>
      <w:r w:rsidRPr="00403179">
        <w:rPr>
          <w:lang w:val="pt-PT"/>
        </w:rPr>
        <w:t xml:space="preserve"> (variável </w:t>
      </w:r>
      <w:r w:rsidR="004B35ED" w:rsidRPr="00403179">
        <w:rPr>
          <w:i/>
          <w:iCs/>
          <w:lang w:val="pt-PT"/>
        </w:rPr>
        <w:t>campo</w:t>
      </w:r>
      <w:r w:rsidRPr="00403179">
        <w:rPr>
          <w:lang w:val="pt-PT"/>
        </w:rPr>
        <w:t xml:space="preserve">) qual a </w:t>
      </w:r>
      <w:r w:rsidRPr="00403179">
        <w:rPr>
          <w:i/>
          <w:iCs/>
          <w:lang w:val="pt-PT"/>
        </w:rPr>
        <w:t>ordem</w:t>
      </w:r>
      <w:r w:rsidRPr="00403179">
        <w:rPr>
          <w:lang w:val="pt-PT"/>
        </w:rPr>
        <w:t xml:space="preserve"> </w:t>
      </w:r>
      <w:r w:rsidR="00E13FE1" w:rsidRPr="00403179">
        <w:rPr>
          <w:lang w:val="pt-PT"/>
        </w:rPr>
        <w:t>de prioridade que</w:t>
      </w:r>
      <w:r w:rsidRPr="00403179">
        <w:rPr>
          <w:lang w:val="pt-PT"/>
        </w:rPr>
        <w:t xml:space="preserve"> deve ser considerada</w:t>
      </w:r>
      <w:r w:rsidR="00E13FE1" w:rsidRPr="00403179">
        <w:rPr>
          <w:lang w:val="pt-PT"/>
        </w:rPr>
        <w:t xml:space="preserve"> e permitir aos utilizadores de negócio definir os valores do campo MNGMNT_PRDCT</w:t>
      </w:r>
      <w:r w:rsidR="003A1B32" w:rsidRPr="00403179">
        <w:rPr>
          <w:lang w:val="pt-PT"/>
        </w:rPr>
        <w:t xml:space="preserve"> seguindo a</w:t>
      </w:r>
      <w:r w:rsidR="00E13FE1" w:rsidRPr="00403179">
        <w:rPr>
          <w:lang w:val="pt-PT"/>
        </w:rPr>
        <w:t xml:space="preserve"> combinação entre as variáveis </w:t>
      </w:r>
      <w:r w:rsidR="00E13FE1" w:rsidRPr="00403179">
        <w:rPr>
          <w:i/>
          <w:iCs/>
          <w:lang w:val="pt-PT"/>
        </w:rPr>
        <w:t>ckarea</w:t>
      </w:r>
      <w:r w:rsidR="00E13FE1" w:rsidRPr="00403179">
        <w:rPr>
          <w:lang w:val="pt-PT"/>
        </w:rPr>
        <w:t xml:space="preserve"> e </w:t>
      </w:r>
      <w:r w:rsidR="00E13FE1" w:rsidRPr="00403179">
        <w:rPr>
          <w:i/>
          <w:iCs/>
          <w:lang w:val="pt-PT"/>
        </w:rPr>
        <w:t>ckmetamis</w:t>
      </w:r>
      <w:r w:rsidR="00E13FE1" w:rsidRPr="00403179">
        <w:rPr>
          <w:lang w:val="pt-PT"/>
        </w:rPr>
        <w:t xml:space="preserve">, sendo que a ordem de aplicação das regras deve seguir </w:t>
      </w:r>
      <w:r w:rsidR="00305DC7" w:rsidRPr="00403179">
        <w:rPr>
          <w:lang w:val="pt-PT"/>
        </w:rPr>
        <w:t>a prioridade definida no campo</w:t>
      </w:r>
      <w:r w:rsidR="00E13FE1" w:rsidRPr="00403179">
        <w:rPr>
          <w:lang w:val="pt-PT"/>
        </w:rPr>
        <w:t xml:space="preserve"> </w:t>
      </w:r>
      <w:r w:rsidR="00E13FE1" w:rsidRPr="00403179">
        <w:rPr>
          <w:i/>
          <w:iCs/>
          <w:lang w:val="pt-PT"/>
        </w:rPr>
        <w:t>ordem</w:t>
      </w:r>
      <w:r w:rsidR="002C4E7A" w:rsidRPr="00403179">
        <w:rPr>
          <w:lang w:val="pt-PT"/>
        </w:rPr>
        <w:t>.</w:t>
      </w:r>
    </w:p>
    <w:p w14:paraId="753F1635" w14:textId="6873F0EF" w:rsidR="00701A9B" w:rsidRPr="00CD499B" w:rsidRDefault="00701A9B" w:rsidP="00F82715">
      <w:pPr>
        <w:jc w:val="both"/>
        <w:rPr>
          <w:lang w:val="pt-PT"/>
        </w:rPr>
      </w:pPr>
      <w:r w:rsidRPr="00CD499B">
        <w:rPr>
          <w:lang w:val="pt-PT"/>
        </w:rPr>
        <w:t>Pretende-se assim</w:t>
      </w:r>
      <w:r w:rsidR="00F82715" w:rsidRPr="00CD499B">
        <w:rPr>
          <w:lang w:val="pt-PT"/>
        </w:rPr>
        <w:t xml:space="preserve"> a</w:t>
      </w:r>
      <w:r w:rsidRPr="00CD499B">
        <w:rPr>
          <w:lang w:val="pt-PT"/>
        </w:rPr>
        <w:t xml:space="preserve">dicionar uma nova coluna à tabela que corresponderá à variável </w:t>
      </w:r>
      <w:r w:rsidRPr="00CD499B">
        <w:rPr>
          <w:i/>
          <w:iCs/>
          <w:lang w:val="pt-PT"/>
        </w:rPr>
        <w:t>ordem</w:t>
      </w:r>
      <w:r w:rsidR="00D0066F" w:rsidRPr="00CD499B">
        <w:rPr>
          <w:lang w:val="pt-PT"/>
        </w:rPr>
        <w:t>.</w:t>
      </w:r>
    </w:p>
    <w:p w14:paraId="716CA82B" w14:textId="4C2E115C" w:rsidR="00DC2287" w:rsidRPr="00CD499B" w:rsidRDefault="00DC2287" w:rsidP="00A46B49">
      <w:pPr>
        <w:jc w:val="both"/>
        <w:rPr>
          <w:lang w:val="pt-PT"/>
        </w:rPr>
      </w:pPr>
      <w:r w:rsidRPr="00CD499B">
        <w:rPr>
          <w:lang w:val="pt-PT"/>
        </w:rPr>
        <w:t xml:space="preserve">Adicionalmente, para o caso em que campo = ‘PRDCT_MNGMNT’, são relevantes </w:t>
      </w:r>
      <w:r w:rsidR="0056268B" w:rsidRPr="00CD499B">
        <w:rPr>
          <w:lang w:val="pt-PT"/>
        </w:rPr>
        <w:t>os seguintes</w:t>
      </w:r>
      <w:r w:rsidRPr="00CD499B">
        <w:rPr>
          <w:lang w:val="pt-PT"/>
        </w:rPr>
        <w:t xml:space="preserve"> aspetos:</w:t>
      </w:r>
    </w:p>
    <w:p w14:paraId="6DC879F5" w14:textId="6CF614C7" w:rsidR="00DC2287" w:rsidRPr="00CD499B" w:rsidRDefault="00DC2287" w:rsidP="0060512E">
      <w:pPr>
        <w:pStyle w:val="ListParagraph"/>
        <w:numPr>
          <w:ilvl w:val="0"/>
          <w:numId w:val="20"/>
        </w:numPr>
        <w:jc w:val="both"/>
        <w:rPr>
          <w:lang w:val="pt-PT"/>
        </w:rPr>
      </w:pPr>
      <w:r w:rsidRPr="00CD499B">
        <w:rPr>
          <w:lang w:val="pt-PT"/>
        </w:rPr>
        <w:t xml:space="preserve">Nos casos em que para determinado </w:t>
      </w:r>
      <w:r w:rsidR="005D3CD2" w:rsidRPr="00CD499B">
        <w:rPr>
          <w:i/>
          <w:iCs/>
          <w:lang w:val="pt-PT"/>
        </w:rPr>
        <w:t>valor_campo</w:t>
      </w:r>
      <w:r w:rsidRPr="00CD499B">
        <w:rPr>
          <w:lang w:val="pt-PT"/>
        </w:rPr>
        <w:t xml:space="preserve"> a variável </w:t>
      </w:r>
      <w:r w:rsidRPr="00CD499B">
        <w:rPr>
          <w:i/>
          <w:iCs/>
          <w:lang w:val="pt-PT"/>
        </w:rPr>
        <w:t xml:space="preserve">ckmetamis </w:t>
      </w:r>
      <w:r w:rsidRPr="00CD499B">
        <w:rPr>
          <w:lang w:val="pt-PT"/>
        </w:rPr>
        <w:t xml:space="preserve">não está preenchida então deverão ser considerados todos os contratos que cumprem a regra da </w:t>
      </w:r>
      <w:r w:rsidRPr="00CD499B">
        <w:rPr>
          <w:i/>
          <w:iCs/>
          <w:lang w:val="pt-PT"/>
        </w:rPr>
        <w:t xml:space="preserve">ckarea </w:t>
      </w:r>
      <w:r w:rsidRPr="00CD499B">
        <w:rPr>
          <w:lang w:val="pt-PT"/>
        </w:rPr>
        <w:t>e vice-versa;</w:t>
      </w:r>
    </w:p>
    <w:p w14:paraId="3EFBA11E" w14:textId="650D94B6" w:rsidR="00DC2287" w:rsidRPr="00CD499B" w:rsidRDefault="00DC2287" w:rsidP="0060512E">
      <w:pPr>
        <w:pStyle w:val="ListParagraph"/>
        <w:numPr>
          <w:ilvl w:val="0"/>
          <w:numId w:val="20"/>
        </w:numPr>
        <w:jc w:val="both"/>
        <w:rPr>
          <w:lang w:val="pt-PT"/>
        </w:rPr>
      </w:pPr>
      <w:r w:rsidRPr="00CD499B">
        <w:rPr>
          <w:lang w:val="pt-PT"/>
        </w:rPr>
        <w:t xml:space="preserve">Caso um determinado contrato não cumpra nenhuma das regras de mapeamento definidas na tabela deverá ser alocada </w:t>
      </w:r>
      <w:r w:rsidR="007A04E6" w:rsidRPr="00CD499B">
        <w:rPr>
          <w:lang w:val="pt-PT"/>
        </w:rPr>
        <w:t>em</w:t>
      </w:r>
      <w:r w:rsidRPr="00CD499B">
        <w:rPr>
          <w:lang w:val="pt-PT"/>
        </w:rPr>
        <w:t xml:space="preserve"> ‘Other Loans &amp; Advances’, o que corresponderá </w:t>
      </w:r>
      <w:r w:rsidR="00C7357F" w:rsidRPr="00CD499B">
        <w:rPr>
          <w:i/>
          <w:iCs/>
          <w:lang w:val="pt-PT"/>
        </w:rPr>
        <w:t>valor_campo</w:t>
      </w:r>
      <w:r w:rsidRPr="00CD499B">
        <w:rPr>
          <w:lang w:val="pt-PT"/>
        </w:rPr>
        <w:t xml:space="preserve"> = ‘PRDCT010103’</w:t>
      </w:r>
      <w:r w:rsidR="00CD499B">
        <w:rPr>
          <w:lang w:val="pt-PT"/>
        </w:rPr>
        <w:t>.</w:t>
      </w:r>
    </w:p>
    <w:p w14:paraId="1043EAF7" w14:textId="77777777" w:rsidR="00701A9B" w:rsidRPr="005219A8" w:rsidRDefault="00701A9B" w:rsidP="00A46B49">
      <w:pPr>
        <w:jc w:val="both"/>
        <w:rPr>
          <w:lang w:val="pt-PT"/>
        </w:rPr>
      </w:pPr>
      <w:r w:rsidRPr="005219A8">
        <w:rPr>
          <w:lang w:val="pt-PT"/>
        </w:rPr>
        <w:lastRenderedPageBreak/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5219A8" w:rsidRDefault="00701A9B" w:rsidP="0060512E">
      <w:pPr>
        <w:pStyle w:val="ListParagraph"/>
        <w:numPr>
          <w:ilvl w:val="0"/>
          <w:numId w:val="16"/>
        </w:numPr>
        <w:jc w:val="both"/>
        <w:rPr>
          <w:lang w:val="pt-PT"/>
        </w:rPr>
      </w:pPr>
      <w:r w:rsidRPr="005219A8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5219A8" w:rsidRDefault="00701A9B" w:rsidP="0060512E">
      <w:pPr>
        <w:pStyle w:val="ListParagraph"/>
        <w:numPr>
          <w:ilvl w:val="0"/>
          <w:numId w:val="16"/>
        </w:numPr>
        <w:jc w:val="both"/>
        <w:rPr>
          <w:lang w:val="pt-PT"/>
        </w:rPr>
      </w:pPr>
      <w:r w:rsidRPr="005219A8">
        <w:rPr>
          <w:lang w:val="pt-PT"/>
        </w:rPr>
        <w:t>Alteração pontual de um código, seja a sua adição, remoção ou modificação.</w:t>
      </w:r>
    </w:p>
    <w:p w14:paraId="3C66EE9C" w14:textId="77777777" w:rsidR="00701A9B" w:rsidRPr="005219A8" w:rsidRDefault="00701A9B" w:rsidP="00A46B49">
      <w:pPr>
        <w:jc w:val="both"/>
        <w:rPr>
          <w:lang w:val="pt-PT"/>
        </w:rPr>
      </w:pPr>
      <w:r w:rsidRPr="005219A8">
        <w:rPr>
          <w:lang w:val="pt-PT"/>
        </w:rPr>
        <w:t>Devem ser assegurados os seguintes controlos durante o carregamento desta tabela:</w:t>
      </w:r>
    </w:p>
    <w:p w14:paraId="53DCB648" w14:textId="751B138C" w:rsidR="00701A9B" w:rsidRPr="005219A8" w:rsidRDefault="00701A9B" w:rsidP="0060512E">
      <w:pPr>
        <w:pStyle w:val="ListParagraph"/>
        <w:numPr>
          <w:ilvl w:val="0"/>
          <w:numId w:val="17"/>
        </w:numPr>
        <w:jc w:val="both"/>
        <w:rPr>
          <w:lang w:val="pt-PT"/>
        </w:rPr>
      </w:pPr>
      <w:r w:rsidRPr="005219A8">
        <w:rPr>
          <w:lang w:val="pt-PT"/>
        </w:rPr>
        <w:t>Todos os registos a carregar devem obrigatoriamente ter as variáveis</w:t>
      </w:r>
      <w:r w:rsidR="00453DCC" w:rsidRPr="005219A8">
        <w:rPr>
          <w:lang w:val="pt-PT"/>
        </w:rPr>
        <w:t xml:space="preserve"> </w:t>
      </w:r>
      <w:r w:rsidR="00E03E30" w:rsidRPr="005219A8">
        <w:rPr>
          <w:i/>
          <w:iCs/>
          <w:lang w:val="pt-PT"/>
        </w:rPr>
        <w:t>valor_</w:t>
      </w:r>
      <w:r w:rsidR="00D631AD" w:rsidRPr="005219A8">
        <w:rPr>
          <w:i/>
          <w:iCs/>
          <w:lang w:val="pt-PT"/>
        </w:rPr>
        <w:t>c</w:t>
      </w:r>
      <w:r w:rsidR="00E03E30" w:rsidRPr="005219A8">
        <w:rPr>
          <w:i/>
          <w:iCs/>
          <w:lang w:val="pt-PT"/>
        </w:rPr>
        <w:t>ampo</w:t>
      </w:r>
      <w:r w:rsidRPr="005219A8">
        <w:rPr>
          <w:lang w:val="pt-PT"/>
        </w:rPr>
        <w:t xml:space="preserve"> e </w:t>
      </w:r>
      <w:r w:rsidRPr="005219A8">
        <w:rPr>
          <w:i/>
          <w:iCs/>
          <w:lang w:val="pt-PT"/>
        </w:rPr>
        <w:t>ordem</w:t>
      </w:r>
      <w:r w:rsidRPr="005219A8">
        <w:rPr>
          <w:lang w:val="pt-PT"/>
        </w:rPr>
        <w:t xml:space="preserve"> preenchidos para a </w:t>
      </w:r>
      <w:r w:rsidR="00D631AD" w:rsidRPr="005219A8">
        <w:rPr>
          <w:lang w:val="pt-PT"/>
        </w:rPr>
        <w:t>campo = ‘ÁREA DE NEGÓCIO’</w:t>
      </w:r>
      <w:r w:rsidR="00453DCC" w:rsidRPr="005219A8">
        <w:rPr>
          <w:lang w:val="pt-PT"/>
        </w:rPr>
        <w:t>;</w:t>
      </w:r>
    </w:p>
    <w:p w14:paraId="5549B94D" w14:textId="0480A62F" w:rsidR="00701A9B" w:rsidRPr="005219A8" w:rsidRDefault="00701A9B" w:rsidP="0060512E">
      <w:pPr>
        <w:pStyle w:val="ListParagraph"/>
        <w:numPr>
          <w:ilvl w:val="0"/>
          <w:numId w:val="17"/>
        </w:numPr>
        <w:jc w:val="both"/>
        <w:rPr>
          <w:lang w:val="pt-PT"/>
        </w:rPr>
      </w:pPr>
      <w:r w:rsidRPr="005219A8">
        <w:rPr>
          <w:lang w:val="pt-PT"/>
        </w:rPr>
        <w:t xml:space="preserve">Para um mesmo </w:t>
      </w:r>
      <w:r w:rsidR="00A9554A" w:rsidRPr="005219A8">
        <w:rPr>
          <w:i/>
          <w:iCs/>
          <w:lang w:val="pt-PT"/>
        </w:rPr>
        <w:t>valor_campo</w:t>
      </w:r>
      <w:r w:rsidRPr="005219A8">
        <w:rPr>
          <w:lang w:val="pt-PT"/>
        </w:rPr>
        <w:t xml:space="preserve"> apenas deverá haver um registo associado a uma única </w:t>
      </w:r>
      <w:r w:rsidRPr="005219A8">
        <w:rPr>
          <w:i/>
          <w:iCs/>
          <w:lang w:val="pt-PT"/>
        </w:rPr>
        <w:t>ordem</w:t>
      </w:r>
      <w:r w:rsidRPr="005219A8">
        <w:rPr>
          <w:lang w:val="pt-PT"/>
        </w:rPr>
        <w:t xml:space="preserve">; </w:t>
      </w:r>
    </w:p>
    <w:p w14:paraId="649694B5" w14:textId="44AFF3EC" w:rsidR="00463EA9" w:rsidRPr="005219A8" w:rsidRDefault="00F67CE9" w:rsidP="0060512E">
      <w:pPr>
        <w:pStyle w:val="ListParagraph"/>
        <w:numPr>
          <w:ilvl w:val="0"/>
          <w:numId w:val="17"/>
        </w:numPr>
        <w:jc w:val="both"/>
        <w:rPr>
          <w:lang w:val="pt-PT"/>
        </w:rPr>
      </w:pPr>
      <w:r w:rsidRPr="005219A8">
        <w:rPr>
          <w:lang w:val="pt-PT"/>
        </w:rPr>
        <w:t xml:space="preserve">Para </w:t>
      </w:r>
      <w:r w:rsidRPr="005219A8">
        <w:rPr>
          <w:i/>
          <w:iCs/>
          <w:lang w:val="pt-PT"/>
        </w:rPr>
        <w:t>campo</w:t>
      </w:r>
      <w:r w:rsidRPr="005219A8">
        <w:rPr>
          <w:lang w:val="pt-PT"/>
        </w:rPr>
        <w:t xml:space="preserve"> = ‘</w:t>
      </w:r>
      <w:r w:rsidR="00A91117" w:rsidRPr="005219A8">
        <w:rPr>
          <w:lang w:val="pt-PT"/>
        </w:rPr>
        <w:t>MNGMNT_PRDCT</w:t>
      </w:r>
      <w:r w:rsidR="008763C1" w:rsidRPr="005219A8">
        <w:rPr>
          <w:lang w:val="pt-PT"/>
        </w:rPr>
        <w:t>, d</w:t>
      </w:r>
      <w:r w:rsidR="00701A9B" w:rsidRPr="005219A8">
        <w:rPr>
          <w:lang w:val="pt-PT"/>
        </w:rPr>
        <w:t xml:space="preserve">ois ou mais </w:t>
      </w:r>
      <w:r w:rsidR="008763C1" w:rsidRPr="005219A8">
        <w:rPr>
          <w:i/>
          <w:iCs/>
          <w:lang w:val="pt-PT"/>
        </w:rPr>
        <w:t>valor_campo</w:t>
      </w:r>
      <w:r w:rsidR="00701A9B" w:rsidRPr="005219A8">
        <w:rPr>
          <w:lang w:val="pt-PT"/>
        </w:rPr>
        <w:t xml:space="preserve"> distintos não devem ter iguais valores de </w:t>
      </w:r>
      <w:r w:rsidR="00701A9B" w:rsidRPr="005219A8">
        <w:rPr>
          <w:i/>
          <w:iCs/>
          <w:lang w:val="pt-PT"/>
        </w:rPr>
        <w:t>ordem</w:t>
      </w:r>
      <w:r w:rsidR="008763C1" w:rsidRPr="005219A8">
        <w:rPr>
          <w:lang w:val="pt-PT"/>
        </w:rPr>
        <w:t>;</w:t>
      </w:r>
    </w:p>
    <w:p w14:paraId="78DCDD58" w14:textId="43C3A66D" w:rsidR="00551AF5" w:rsidRPr="008E2CE1" w:rsidRDefault="00463EA9" w:rsidP="0060512E">
      <w:pPr>
        <w:pStyle w:val="ListParagraph"/>
        <w:numPr>
          <w:ilvl w:val="0"/>
          <w:numId w:val="17"/>
        </w:numPr>
        <w:jc w:val="both"/>
        <w:rPr>
          <w:lang w:val="pt-PT"/>
        </w:rPr>
      </w:pPr>
      <w:r w:rsidRPr="005219A8">
        <w:rPr>
          <w:lang w:val="pt-PT"/>
        </w:rPr>
        <w:t xml:space="preserve">Para um mesmo </w:t>
      </w:r>
      <w:r w:rsidR="00453DCC" w:rsidRPr="005219A8">
        <w:rPr>
          <w:i/>
          <w:iCs/>
          <w:lang w:val="pt-PT"/>
        </w:rPr>
        <w:t>valor_campo</w:t>
      </w:r>
      <w:r w:rsidRPr="005219A8">
        <w:rPr>
          <w:lang w:val="pt-PT"/>
        </w:rPr>
        <w:t xml:space="preserve"> apenas uma </w:t>
      </w:r>
      <w:r w:rsidRPr="005219A8">
        <w:rPr>
          <w:i/>
          <w:iCs/>
          <w:lang w:val="pt-PT"/>
        </w:rPr>
        <w:t>ckarea</w:t>
      </w:r>
      <w:r w:rsidRPr="005219A8">
        <w:rPr>
          <w:lang w:val="pt-PT"/>
        </w:rPr>
        <w:t xml:space="preserve"> deve ser associada</w:t>
      </w:r>
      <w:r w:rsidR="00732DE8" w:rsidRPr="005219A8">
        <w:rPr>
          <w:lang w:val="pt-PT"/>
        </w:rPr>
        <w:t xml:space="preserve"> quando </w:t>
      </w:r>
      <w:r w:rsidR="00732DE8" w:rsidRPr="005219A8">
        <w:rPr>
          <w:i/>
          <w:iCs/>
          <w:lang w:val="pt-PT"/>
        </w:rPr>
        <w:t>campo</w:t>
      </w:r>
      <w:r w:rsidR="00732DE8" w:rsidRPr="005219A8">
        <w:rPr>
          <w:lang w:val="pt-PT"/>
        </w:rPr>
        <w:t xml:space="preserve"> =’ÁREA DE NEGÓCIO’</w:t>
      </w:r>
      <w:r w:rsidR="00285BEB" w:rsidRPr="005219A8">
        <w:rPr>
          <w:lang w:val="pt-PT"/>
        </w:rPr>
        <w:t xml:space="preserve"> or ‘MNGMNT_PRDCT’.</w:t>
      </w:r>
      <w:bookmarkEnd w:id="15"/>
      <w:bookmarkEnd w:id="16"/>
      <w:bookmarkEnd w:id="17"/>
      <w:bookmarkEnd w:id="18"/>
      <w:bookmarkEnd w:id="19"/>
      <w:bookmarkEnd w:id="41"/>
    </w:p>
    <w:p w14:paraId="62801F59" w14:textId="34E40876" w:rsidR="004D5794" w:rsidRDefault="002933C9" w:rsidP="00F166F9">
      <w:pPr>
        <w:pStyle w:val="Contentstitle"/>
        <w:jc w:val="both"/>
        <w:rPr>
          <w:sz w:val="32"/>
          <w:szCs w:val="32"/>
          <w:lang w:val="pt-PT"/>
        </w:rPr>
      </w:pPr>
      <w:bookmarkStart w:id="45" w:name="_Toc159260923"/>
      <w:r w:rsidRPr="002933C9">
        <w:rPr>
          <w:sz w:val="32"/>
          <w:szCs w:val="32"/>
          <w:lang w:val="pt-PT"/>
        </w:rPr>
        <w:t>Pilar III</w:t>
      </w:r>
      <w:bookmarkEnd w:id="45"/>
    </w:p>
    <w:p w14:paraId="2EB61E4B" w14:textId="22EFFC73" w:rsidR="00482827" w:rsidRDefault="00482827" w:rsidP="00F166F9">
      <w:pPr>
        <w:pStyle w:val="MyHeading1"/>
        <w:jc w:val="both"/>
        <w:rPr>
          <w:color w:val="000000" w:themeColor="text1"/>
          <w:sz w:val="20"/>
          <w:szCs w:val="32"/>
          <w:lang w:val="pt-PT"/>
        </w:rPr>
      </w:pPr>
      <w:bookmarkStart w:id="46" w:name="_Toc159260924"/>
      <w:r w:rsidRPr="00482827">
        <w:rPr>
          <w:color w:val="000000" w:themeColor="text1"/>
          <w:sz w:val="20"/>
          <w:szCs w:val="32"/>
          <w:lang w:val="pt-PT"/>
        </w:rPr>
        <w:t>Aprovisionamento</w:t>
      </w:r>
      <w:bookmarkEnd w:id="46"/>
    </w:p>
    <w:p w14:paraId="5175CCB6" w14:textId="09B0FA37" w:rsidR="003011CD" w:rsidRDefault="003011CD" w:rsidP="00F166F9">
      <w:pPr>
        <w:pStyle w:val="MyHeading2"/>
        <w:jc w:val="both"/>
        <w:rPr>
          <w:color w:val="000000" w:themeColor="text1"/>
          <w:szCs w:val="24"/>
          <w:lang w:val="pt-PT"/>
        </w:rPr>
      </w:pPr>
      <w:bookmarkStart w:id="47" w:name="_Toc159260925"/>
      <w:r w:rsidRPr="003011CD">
        <w:rPr>
          <w:color w:val="000000" w:themeColor="text1"/>
          <w:szCs w:val="24"/>
          <w:lang w:val="pt-PT"/>
        </w:rPr>
        <w:t>Tabela de entidade</w:t>
      </w:r>
      <w:r w:rsidR="00A9784E">
        <w:rPr>
          <w:color w:val="000000" w:themeColor="text1"/>
          <w:szCs w:val="24"/>
          <w:lang w:val="pt-PT"/>
        </w:rPr>
        <w:t>s</w:t>
      </w:r>
      <w:r w:rsidRPr="003011CD">
        <w:rPr>
          <w:color w:val="000000" w:themeColor="text1"/>
          <w:szCs w:val="24"/>
          <w:lang w:val="pt-PT"/>
        </w:rPr>
        <w:t xml:space="preserve"> – </w:t>
      </w:r>
      <w:r w:rsidRPr="00AB7475">
        <w:rPr>
          <w:i/>
          <w:iCs/>
          <w:color w:val="000000" w:themeColor="text1"/>
          <w:szCs w:val="24"/>
          <w:lang w:val="pt-PT"/>
        </w:rPr>
        <w:t>lt003</w:t>
      </w:r>
      <w:r w:rsidR="00AB7475" w:rsidRPr="00AB7475">
        <w:rPr>
          <w:i/>
          <w:iCs/>
          <w:color w:val="000000" w:themeColor="text1"/>
          <w:szCs w:val="24"/>
          <w:lang w:val="pt-PT"/>
        </w:rPr>
        <w:t>_entity</w:t>
      </w:r>
      <w:bookmarkEnd w:id="47"/>
    </w:p>
    <w:p w14:paraId="67F0F91B" w14:textId="69E5CE2A" w:rsidR="002D5DB6" w:rsidRPr="00244E8B" w:rsidRDefault="00244E8B" w:rsidP="00F166F9">
      <w:pPr>
        <w:jc w:val="both"/>
        <w:rPr>
          <w:lang w:val="pt-PT"/>
        </w:rPr>
      </w:pPr>
      <w:r>
        <w:rPr>
          <w:lang w:val="pt-PT"/>
        </w:rPr>
        <w:t>O ponto de partida do</w:t>
      </w:r>
      <w:r w:rsidR="00D1293E">
        <w:rPr>
          <w:lang w:val="pt-PT"/>
        </w:rPr>
        <w:t xml:space="preserve"> aprovisionamento </w:t>
      </w:r>
      <w:r>
        <w:rPr>
          <w:lang w:val="pt-PT"/>
        </w:rPr>
        <w:t>deve ser o universo</w:t>
      </w:r>
      <w:r w:rsidR="006E3C4A">
        <w:rPr>
          <w:lang w:val="pt-PT"/>
        </w:rPr>
        <w:t xml:space="preserve"> </w:t>
      </w:r>
      <w:r w:rsidR="00D924D8">
        <w:rPr>
          <w:lang w:val="pt-PT"/>
        </w:rPr>
        <w:t>atual</w:t>
      </w:r>
      <w:r>
        <w:rPr>
          <w:lang w:val="pt-PT"/>
        </w:rPr>
        <w:t xml:space="preserve"> da tabela </w:t>
      </w:r>
      <w:r>
        <w:rPr>
          <w:i/>
          <w:iCs/>
          <w:lang w:val="pt-PT"/>
        </w:rPr>
        <w:t>lt003_ent</w:t>
      </w:r>
      <w:r w:rsidR="00075778">
        <w:rPr>
          <w:i/>
          <w:iCs/>
          <w:lang w:val="pt-PT"/>
        </w:rPr>
        <w:t>i</w:t>
      </w:r>
      <w:r>
        <w:rPr>
          <w:i/>
          <w:iCs/>
          <w:lang w:val="pt-PT"/>
        </w:rPr>
        <w:t>ty</w:t>
      </w:r>
      <w:r w:rsidR="00D1293E">
        <w:rPr>
          <w:lang w:val="pt-PT"/>
        </w:rPr>
        <w:t>.</w:t>
      </w:r>
      <w:r>
        <w:rPr>
          <w:lang w:val="pt-PT"/>
        </w:rPr>
        <w:t xml:space="preserve"> </w:t>
      </w:r>
      <w:r w:rsidR="00EA2208">
        <w:rPr>
          <w:lang w:val="pt-PT"/>
        </w:rPr>
        <w:t xml:space="preserve">Este universo é utilizado para cruzamento de informação com as restantes tabelas </w:t>
      </w:r>
      <w:r w:rsidR="00032446">
        <w:rPr>
          <w:lang w:val="pt-PT"/>
        </w:rPr>
        <w:t xml:space="preserve">de forma a obter a informação necessária para o aprovisionamento das </w:t>
      </w:r>
      <w:r w:rsidR="00556DCB">
        <w:rPr>
          <w:lang w:val="pt-PT"/>
        </w:rPr>
        <w:t>novas variáveis.</w:t>
      </w:r>
    </w:p>
    <w:p w14:paraId="3417CD02" w14:textId="3E7272CC" w:rsidR="003C6C37" w:rsidRPr="003C6C37" w:rsidRDefault="003C6C37" w:rsidP="00F166F9">
      <w:pPr>
        <w:jc w:val="both"/>
        <w:rPr>
          <w:lang w:val="pt-PT"/>
        </w:rPr>
      </w:pPr>
      <w:r w:rsidRPr="003C6C37">
        <w:rPr>
          <w:lang w:val="pt-PT"/>
        </w:rPr>
        <w:t xml:space="preserve">As novas variáveis a considerar devem ser aprovisionadas de acordo com os mapeamentos definidos no documento BST ESG Loan Tape </w:t>
      </w:r>
      <w:r w:rsidR="00A40FE5">
        <w:rPr>
          <w:lang w:val="pt-PT"/>
        </w:rPr>
        <w:t>Pilar 3</w:t>
      </w:r>
      <w:r w:rsidRPr="003C6C37">
        <w:rPr>
          <w:lang w:val="pt-PT"/>
        </w:rPr>
        <w:t xml:space="preserve">.xlsx, colunas TABELA/FICHEIRO (nome da tabela fonte ou parametrização), CAMPO (variável ou variáveis fonte) e </w:t>
      </w:r>
      <w:r w:rsidR="004C1E0E">
        <w:rPr>
          <w:lang w:val="pt-PT"/>
        </w:rPr>
        <w:t>REGRA DE APROVISIONAMENTO</w:t>
      </w:r>
      <w:r w:rsidRPr="003C6C37">
        <w:rPr>
          <w:lang w:val="pt-PT"/>
        </w:rPr>
        <w:t xml:space="preserve"> (regra de aprovisionamento, caso o mapeamento não seja direto).</w:t>
      </w:r>
    </w:p>
    <w:p w14:paraId="7221BC92" w14:textId="2809FD8D" w:rsidR="002D2659" w:rsidRPr="00876001" w:rsidRDefault="00DB640A" w:rsidP="00876001">
      <w:pPr>
        <w:pStyle w:val="MyHeading3"/>
        <w:jc w:val="both"/>
        <w:rPr>
          <w:lang w:val="pt-PT"/>
        </w:rPr>
      </w:pPr>
      <w:r w:rsidRPr="00DB640A">
        <w:rPr>
          <w:lang w:val="pt-PT"/>
        </w:rPr>
        <w:t>TXNMY_ELGBL_CAPEX_CCM,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TXNMY_ELGBL_CAPEX_CCA,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ENBLNG_CAPEX_CCM,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ENBLNG_CAPEX_CCA,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TRNSTNL_CAPEX,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PURE_CAPEX_CCM,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PURE_CAPEX_CCA</w:t>
      </w:r>
      <w:r w:rsidR="00A9610F">
        <w:rPr>
          <w:lang w:val="pt-PT"/>
        </w:rPr>
        <w:t xml:space="preserve">, </w:t>
      </w:r>
      <w:r w:rsidR="00A9610F" w:rsidRPr="00A9610F">
        <w:rPr>
          <w:lang w:val="pt-PT"/>
        </w:rPr>
        <w:t>TXNMY_ELGBL_TRNVR_CCM,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TXNMY_ELGBL_TRNVR_CCA,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ENBLNG_TRNVR_CCM,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ENBLNG_TRNVR_CCA,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TRNSTNL_TRNVR,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PURE_TRNVR_CCM,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PURE_TRNVR_CCA</w:t>
      </w:r>
      <w:r w:rsidR="00876001">
        <w:rPr>
          <w:lang w:val="pt-PT"/>
        </w:rPr>
        <w:t xml:space="preserve">, </w:t>
      </w:r>
      <w:r w:rsidR="00876001" w:rsidRPr="00876001">
        <w:rPr>
          <w:lang w:val="pt-PT"/>
        </w:rPr>
        <w:t>CNTRPRTY_EMSSNS_SCP1, CNTRPRTY_EMSSNS_SCP2, CNTRPRTY_EMSSNS_SCP3</w:t>
      </w:r>
    </w:p>
    <w:p w14:paraId="134C2CDF" w14:textId="336C2DF3" w:rsidR="002D2659" w:rsidRPr="00AB7475" w:rsidRDefault="002D2659" w:rsidP="00F166F9">
      <w:pPr>
        <w:jc w:val="both"/>
        <w:rPr>
          <w:lang w:val="pt-PT"/>
        </w:rPr>
      </w:pPr>
      <w:r>
        <w:rPr>
          <w:lang w:val="pt-PT"/>
        </w:rPr>
        <w:t xml:space="preserve">O aprovisionamento </w:t>
      </w:r>
      <w:r w:rsidR="00D924D8">
        <w:rPr>
          <w:lang w:val="pt-PT"/>
        </w:rPr>
        <w:t xml:space="preserve">destas variáveis </w:t>
      </w:r>
      <w:r>
        <w:rPr>
          <w:lang w:val="pt-PT"/>
        </w:rPr>
        <w:t xml:space="preserve">será </w:t>
      </w:r>
      <w:r w:rsidR="00D924D8">
        <w:rPr>
          <w:lang w:val="pt-PT"/>
        </w:rPr>
        <w:t xml:space="preserve">realizado com base na informação da tabela </w:t>
      </w:r>
      <w:r w:rsidRPr="009843B4">
        <w:rPr>
          <w:i/>
          <w:iCs/>
          <w:lang w:val="pt-PT"/>
        </w:rPr>
        <w:t>modesg_out_empr_info_nfin</w:t>
      </w:r>
      <w:r w:rsidRPr="001D00B5">
        <w:rPr>
          <w:lang w:val="pt-PT"/>
        </w:rPr>
        <w:t xml:space="preserve"> do </w:t>
      </w:r>
      <w:r>
        <w:rPr>
          <w:lang w:val="pt-PT"/>
        </w:rPr>
        <w:t>Modelo de Dados ESG.</w:t>
      </w:r>
      <w:r w:rsidR="004A3C49">
        <w:rPr>
          <w:lang w:val="pt-PT"/>
        </w:rPr>
        <w:t xml:space="preserve"> O cruzamento </w:t>
      </w:r>
      <w:r w:rsidR="0097747A">
        <w:rPr>
          <w:lang w:val="pt-PT"/>
        </w:rPr>
        <w:t xml:space="preserve">da </w:t>
      </w:r>
      <w:r w:rsidR="00852543">
        <w:rPr>
          <w:lang w:val="pt-PT"/>
        </w:rPr>
        <w:t xml:space="preserve">informação ao nível de cliente deve utilizar a variável </w:t>
      </w:r>
      <w:r w:rsidR="00852543">
        <w:rPr>
          <w:i/>
          <w:iCs/>
          <w:lang w:val="pt-PT"/>
        </w:rPr>
        <w:t xml:space="preserve">zcliente </w:t>
      </w:r>
      <w:r w:rsidR="00852543">
        <w:rPr>
          <w:lang w:val="pt-PT"/>
        </w:rPr>
        <w:t xml:space="preserve">da tabela </w:t>
      </w:r>
      <w:r w:rsidR="00852543" w:rsidRPr="009843B4">
        <w:rPr>
          <w:i/>
          <w:iCs/>
          <w:lang w:val="pt-PT"/>
        </w:rPr>
        <w:t>modesg_out_empr_info_nfin</w:t>
      </w:r>
      <w:r w:rsidR="001933A2">
        <w:rPr>
          <w:i/>
          <w:iCs/>
          <w:lang w:val="pt-PT"/>
        </w:rPr>
        <w:t xml:space="preserve"> </w:t>
      </w:r>
      <w:r w:rsidR="001933A2">
        <w:rPr>
          <w:lang w:val="pt-PT"/>
        </w:rPr>
        <w:t xml:space="preserve">para estabelecer correspondência com a variável </w:t>
      </w:r>
      <w:r w:rsidR="001E79B2">
        <w:rPr>
          <w:i/>
          <w:iCs/>
          <w:lang w:val="pt-PT"/>
        </w:rPr>
        <w:t>entty_id</w:t>
      </w:r>
      <w:r w:rsidR="001933A2">
        <w:rPr>
          <w:lang w:val="pt-PT"/>
        </w:rPr>
        <w:t xml:space="preserve"> da tabela </w:t>
      </w:r>
      <w:r w:rsidR="00AB7475" w:rsidRPr="00AB7475">
        <w:rPr>
          <w:i/>
          <w:iCs/>
          <w:lang w:val="pt-PT"/>
        </w:rPr>
        <w:t>lt003_entity</w:t>
      </w:r>
      <w:r w:rsidR="00AB7475">
        <w:rPr>
          <w:i/>
          <w:iCs/>
          <w:lang w:val="pt-PT"/>
        </w:rPr>
        <w:t>.</w:t>
      </w:r>
    </w:p>
    <w:p w14:paraId="6C6215FD" w14:textId="77777777" w:rsidR="002D2659" w:rsidRPr="001D00B5" w:rsidRDefault="002D2659" w:rsidP="00F166F9">
      <w:pPr>
        <w:jc w:val="both"/>
        <w:rPr>
          <w:lang w:val="pt-PT"/>
        </w:rPr>
      </w:pPr>
      <w:r w:rsidRPr="001D00B5">
        <w:rPr>
          <w:lang w:val="pt-PT"/>
        </w:rPr>
        <w:t>A tabela</w:t>
      </w:r>
      <w:r>
        <w:rPr>
          <w:lang w:val="pt-PT"/>
        </w:rPr>
        <w:t xml:space="preserve"> </w:t>
      </w:r>
      <w:r w:rsidRPr="009843B4">
        <w:rPr>
          <w:i/>
          <w:iCs/>
          <w:lang w:val="pt-PT"/>
        </w:rPr>
        <w:t>modesg_out_empr_info_nfin</w:t>
      </w:r>
      <w:r>
        <w:rPr>
          <w:lang w:val="pt-PT"/>
        </w:rPr>
        <w:t xml:space="preserve"> </w:t>
      </w:r>
      <w:r w:rsidRPr="001D00B5">
        <w:rPr>
          <w:lang w:val="pt-PT"/>
        </w:rPr>
        <w:t xml:space="preserve">acima mencionada, deve ser, previamente a qualquer cruzamento com a parametrização, filtrada para a data de referência </w:t>
      </w:r>
      <w:r w:rsidRPr="001D00B5">
        <w:rPr>
          <w:i/>
          <w:iCs/>
          <w:lang w:val="pt-PT"/>
        </w:rPr>
        <w:t>(ref_date</w:t>
      </w:r>
      <w:r w:rsidRPr="001D00B5">
        <w:rPr>
          <w:lang w:val="pt-PT"/>
        </w:rPr>
        <w:t>) de execução do carregamento.</w:t>
      </w:r>
    </w:p>
    <w:p w14:paraId="35F8ABED" w14:textId="63410BEE" w:rsidR="002D2659" w:rsidRDefault="00342B82" w:rsidP="00F166F9">
      <w:pPr>
        <w:pStyle w:val="MyHeading3"/>
        <w:jc w:val="both"/>
        <w:rPr>
          <w:lang w:val="pt-PT"/>
        </w:rPr>
      </w:pPr>
      <w:r w:rsidRPr="00342B82">
        <w:rPr>
          <w:lang w:val="pt-PT"/>
        </w:rPr>
        <w:t>FLG_NFRD_APPLCBLTY</w:t>
      </w:r>
      <w:r w:rsidR="00557A3F">
        <w:rPr>
          <w:lang w:val="pt-PT"/>
        </w:rPr>
        <w:t xml:space="preserve">, </w:t>
      </w:r>
      <w:r w:rsidR="00557A3F" w:rsidRPr="00557A3F">
        <w:rPr>
          <w:lang w:val="pt-PT"/>
        </w:rPr>
        <w:t>FLG_EXCLDD_EU_PRS_ALGND_BNCHMRK</w:t>
      </w:r>
      <w:r w:rsidR="00557A3F">
        <w:rPr>
          <w:lang w:val="pt-PT"/>
        </w:rPr>
        <w:t xml:space="preserve">, </w:t>
      </w:r>
      <w:r w:rsidR="00557A3F" w:rsidRPr="00557A3F">
        <w:rPr>
          <w:lang w:val="pt-PT"/>
        </w:rPr>
        <w:t>FLG_ACT_PHYSCL_RSK</w:t>
      </w:r>
      <w:r w:rsidR="00557A3F">
        <w:rPr>
          <w:lang w:val="pt-PT"/>
        </w:rPr>
        <w:t xml:space="preserve">, </w:t>
      </w:r>
      <w:r w:rsidR="00557A3F" w:rsidRPr="00557A3F">
        <w:rPr>
          <w:lang w:val="pt-PT"/>
        </w:rPr>
        <w:t>FLG_CHRNC_PHYSCL_RSK</w:t>
      </w:r>
      <w:r w:rsidR="000C0D18">
        <w:rPr>
          <w:lang w:val="pt-PT"/>
        </w:rPr>
        <w:t>, NACE_ESG</w:t>
      </w:r>
    </w:p>
    <w:p w14:paraId="480FDDCF" w14:textId="260F6BB8" w:rsidR="00557A3F" w:rsidRDefault="00557A3F" w:rsidP="00F166F9">
      <w:pPr>
        <w:jc w:val="both"/>
        <w:rPr>
          <w:lang w:val="pt-PT"/>
        </w:rPr>
      </w:pPr>
      <w:r>
        <w:rPr>
          <w:lang w:val="pt-PT"/>
        </w:rPr>
        <w:t>As</w:t>
      </w:r>
      <w:r w:rsidR="00DF0842">
        <w:rPr>
          <w:lang w:val="pt-PT"/>
        </w:rPr>
        <w:t xml:space="preserve"> variáveis de flag</w:t>
      </w:r>
      <w:r w:rsidR="000C0D18">
        <w:rPr>
          <w:lang w:val="pt-PT"/>
        </w:rPr>
        <w:t xml:space="preserve"> e o código NACE</w:t>
      </w:r>
      <w:r w:rsidR="00DF0842">
        <w:rPr>
          <w:lang w:val="pt-PT"/>
        </w:rPr>
        <w:t xml:space="preserve"> são </w:t>
      </w:r>
      <w:r w:rsidR="000C0D18">
        <w:rPr>
          <w:lang w:val="pt-PT"/>
        </w:rPr>
        <w:t>aprovisionadas</w:t>
      </w:r>
      <w:r w:rsidR="007D18CD">
        <w:rPr>
          <w:lang w:val="pt-PT"/>
        </w:rPr>
        <w:t xml:space="preserve"> com base </w:t>
      </w:r>
      <w:r w:rsidR="009F2354">
        <w:rPr>
          <w:lang w:val="pt-PT"/>
        </w:rPr>
        <w:t xml:space="preserve">com base na informação da tabela </w:t>
      </w:r>
      <w:r w:rsidR="009F2354" w:rsidRPr="009843B4">
        <w:rPr>
          <w:i/>
          <w:iCs/>
          <w:lang w:val="pt-PT"/>
        </w:rPr>
        <w:t>modesg_out_empr_info_nfin</w:t>
      </w:r>
      <w:r w:rsidR="009F2354" w:rsidRPr="001D00B5">
        <w:rPr>
          <w:lang w:val="pt-PT"/>
        </w:rPr>
        <w:t xml:space="preserve"> do </w:t>
      </w:r>
      <w:r w:rsidR="009F2354">
        <w:rPr>
          <w:lang w:val="pt-PT"/>
        </w:rPr>
        <w:t xml:space="preserve">Modelo de Dados ESG e considerando os valores da tabela de parametrização </w:t>
      </w:r>
      <w:r w:rsidR="009F2354">
        <w:rPr>
          <w:i/>
          <w:iCs/>
          <w:lang w:val="pt-PT"/>
        </w:rPr>
        <w:t>cd_loan_tapes_bce.</w:t>
      </w:r>
      <w:r w:rsidR="007D18CD">
        <w:rPr>
          <w:lang w:val="pt-PT"/>
        </w:rPr>
        <w:t xml:space="preserve">tabela </w:t>
      </w:r>
      <w:r w:rsidR="007D18CD" w:rsidRPr="007D18CD">
        <w:rPr>
          <w:i/>
          <w:iCs/>
          <w:lang w:val="pt-PT"/>
        </w:rPr>
        <w:t>lt803_codigos_lt</w:t>
      </w:r>
      <w:r w:rsidR="007D18CD">
        <w:rPr>
          <w:i/>
          <w:iCs/>
          <w:lang w:val="pt-PT"/>
        </w:rPr>
        <w:t>.</w:t>
      </w:r>
    </w:p>
    <w:p w14:paraId="24F46823" w14:textId="01E7539E" w:rsidR="005B5093" w:rsidRDefault="00876001" w:rsidP="005A23B3">
      <w:pPr>
        <w:jc w:val="both"/>
        <w:rPr>
          <w:lang w:val="pt-PT"/>
        </w:rPr>
      </w:pPr>
      <w:r w:rsidRPr="001D00B5">
        <w:rPr>
          <w:lang w:val="pt-PT"/>
        </w:rPr>
        <w:t>A tabela</w:t>
      </w:r>
      <w:r>
        <w:rPr>
          <w:lang w:val="pt-PT"/>
        </w:rPr>
        <w:t xml:space="preserve"> </w:t>
      </w:r>
      <w:r w:rsidRPr="009843B4">
        <w:rPr>
          <w:i/>
          <w:iCs/>
          <w:lang w:val="pt-PT"/>
        </w:rPr>
        <w:t>modesg_out_empr_info_nfin</w:t>
      </w:r>
      <w:r>
        <w:rPr>
          <w:lang w:val="pt-PT"/>
        </w:rPr>
        <w:t xml:space="preserve"> </w:t>
      </w:r>
      <w:r w:rsidRPr="001D00B5">
        <w:rPr>
          <w:lang w:val="pt-PT"/>
        </w:rPr>
        <w:t xml:space="preserve">acima mencionada, deve ser, previamente a qualquer cruzamento com a parametrização, filtrada para a data de referência </w:t>
      </w:r>
      <w:r w:rsidRPr="001D00B5">
        <w:rPr>
          <w:i/>
          <w:iCs/>
          <w:lang w:val="pt-PT"/>
        </w:rPr>
        <w:t>(ref_date</w:t>
      </w:r>
      <w:r w:rsidRPr="001D00B5">
        <w:rPr>
          <w:lang w:val="pt-PT"/>
        </w:rPr>
        <w:t>) de execução do carregamento.</w:t>
      </w:r>
    </w:p>
    <w:p w14:paraId="3CAECA76" w14:textId="6E6420A3" w:rsidR="00B21A10" w:rsidRPr="00CD2417" w:rsidRDefault="00B21A10" w:rsidP="00B21A10">
      <w:pPr>
        <w:pStyle w:val="MyHeading3"/>
        <w:jc w:val="both"/>
        <w:rPr>
          <w:lang w:val="pt-PT"/>
        </w:rPr>
      </w:pPr>
      <w:r w:rsidRPr="00CD2417">
        <w:rPr>
          <w:lang w:val="pt-PT"/>
        </w:rPr>
        <w:lastRenderedPageBreak/>
        <w:t>PST_CD</w:t>
      </w:r>
    </w:p>
    <w:p w14:paraId="47EEC60B" w14:textId="18ADE250" w:rsidR="00A745F5" w:rsidRDefault="00A745F5" w:rsidP="00EB3EFE">
      <w:pPr>
        <w:jc w:val="both"/>
        <w:rPr>
          <w:lang w:val="pt-PT"/>
        </w:rPr>
      </w:pPr>
      <w:r w:rsidRPr="00CD2417">
        <w:rPr>
          <w:lang w:val="pt-PT"/>
        </w:rPr>
        <w:t xml:space="preserve">A fonte de dados para aprovisionamento desta variável é a tabela </w:t>
      </w:r>
      <w:r w:rsidRPr="00CD2417">
        <w:rPr>
          <w:i/>
          <w:iCs/>
          <w:lang w:val="pt-PT"/>
        </w:rPr>
        <w:t>cd_estruturais.</w:t>
      </w:r>
      <w:r w:rsidR="00EB3EFE" w:rsidRPr="00CD2417">
        <w:rPr>
          <w:i/>
          <w:iCs/>
          <w:lang w:val="pt-PT"/>
        </w:rPr>
        <w:t>interface_moradas</w:t>
      </w:r>
      <w:r w:rsidR="00732981" w:rsidRPr="00CD2417">
        <w:rPr>
          <w:lang w:val="pt-PT"/>
        </w:rPr>
        <w:t xml:space="preserve">, pelo que o cruzamento deve ser </w:t>
      </w:r>
      <w:r w:rsidR="006E7532" w:rsidRPr="00CD2417">
        <w:rPr>
          <w:lang w:val="pt-PT"/>
        </w:rPr>
        <w:t>realizado entre as variáveis clyr7003_zcliente da tabela</w:t>
      </w:r>
      <w:r w:rsidR="00FC6F7A" w:rsidRPr="00CD2417">
        <w:rPr>
          <w:lang w:val="pt-PT"/>
        </w:rPr>
        <w:t xml:space="preserve"> </w:t>
      </w:r>
      <w:r w:rsidR="00FC6F7A" w:rsidRPr="00CD2417">
        <w:rPr>
          <w:i/>
          <w:iCs/>
          <w:lang w:val="pt-PT"/>
        </w:rPr>
        <w:t xml:space="preserve">cd_entruturais.interface_moradas </w:t>
      </w:r>
      <w:r w:rsidR="00FC6F7A" w:rsidRPr="00CD2417">
        <w:rPr>
          <w:lang w:val="pt-PT"/>
        </w:rPr>
        <w:t xml:space="preserve">e a variável </w:t>
      </w:r>
      <w:r w:rsidR="001E79B2">
        <w:rPr>
          <w:i/>
          <w:iCs/>
          <w:lang w:val="pt-PT"/>
        </w:rPr>
        <w:t>Entty_id</w:t>
      </w:r>
      <w:r w:rsidR="00FC6F7A" w:rsidRPr="00CD2417">
        <w:rPr>
          <w:lang w:val="pt-PT"/>
        </w:rPr>
        <w:t xml:space="preserve"> da tabela </w:t>
      </w:r>
      <w:r w:rsidR="00FC6F7A" w:rsidRPr="00CD2417">
        <w:rPr>
          <w:i/>
          <w:iCs/>
          <w:lang w:val="pt-PT"/>
        </w:rPr>
        <w:t>lt003_entity</w:t>
      </w:r>
      <w:r w:rsidR="00FC6F7A" w:rsidRPr="00CD2417">
        <w:rPr>
          <w:lang w:val="pt-PT"/>
        </w:rPr>
        <w:t>.</w:t>
      </w:r>
    </w:p>
    <w:p w14:paraId="3A87F1E0" w14:textId="7D33DF77" w:rsidR="00B2559E" w:rsidRPr="00B2559E" w:rsidRDefault="00B2559E" w:rsidP="00EB3EFE">
      <w:pPr>
        <w:jc w:val="both"/>
        <w:rPr>
          <w:lang w:val="pt-PT"/>
        </w:rPr>
      </w:pPr>
      <w:r>
        <w:rPr>
          <w:lang w:val="pt-PT"/>
        </w:rPr>
        <w:t xml:space="preserve">A regra de aprovisionamento encontra-se descrita no documento </w:t>
      </w:r>
      <w:r w:rsidRPr="0091053D">
        <w:rPr>
          <w:i/>
          <w:iCs/>
          <w:lang w:val="pt-PT"/>
        </w:rPr>
        <w:t>BST ESG Loan Tape Pillar 3.xlsx</w:t>
      </w:r>
      <w:r>
        <w:rPr>
          <w:lang w:val="pt-PT"/>
        </w:rPr>
        <w:t>.</w:t>
      </w:r>
    </w:p>
    <w:p w14:paraId="1151DC74" w14:textId="1E956984" w:rsidR="00FC6F7A" w:rsidRPr="00CD2417" w:rsidRDefault="00FC6F7A" w:rsidP="00EB3EFE">
      <w:pPr>
        <w:jc w:val="both"/>
        <w:rPr>
          <w:lang w:val="pt-PT"/>
        </w:rPr>
      </w:pPr>
      <w:r w:rsidRPr="00CD2417">
        <w:rPr>
          <w:lang w:val="pt-PT"/>
        </w:rPr>
        <w:t xml:space="preserve">A tabela </w:t>
      </w:r>
      <w:r w:rsidRPr="00CD2417">
        <w:rPr>
          <w:i/>
          <w:iCs/>
          <w:lang w:val="pt-PT"/>
        </w:rPr>
        <w:t>cd_estruturais.interface_moradas</w:t>
      </w:r>
      <w:r w:rsidRPr="00CD2417">
        <w:rPr>
          <w:lang w:val="pt-PT"/>
        </w:rPr>
        <w:t xml:space="preserve"> deve ser previamente filtrada </w:t>
      </w:r>
      <w:r w:rsidR="00CD2417" w:rsidRPr="00CD2417">
        <w:rPr>
          <w:lang w:val="pt-PT"/>
        </w:rPr>
        <w:t xml:space="preserve">de acordo com a data de referência de execução do processo (variável </w:t>
      </w:r>
      <w:r w:rsidR="00CD2417" w:rsidRPr="00CD2417">
        <w:rPr>
          <w:i/>
          <w:iCs/>
          <w:lang w:val="pt-PT"/>
        </w:rPr>
        <w:t>data_date_part</w:t>
      </w:r>
      <w:r w:rsidR="00CD2417" w:rsidRPr="00CD2417">
        <w:rPr>
          <w:lang w:val="pt-PT"/>
        </w:rPr>
        <w:t>).</w:t>
      </w:r>
    </w:p>
    <w:p w14:paraId="120610B2" w14:textId="47B4C415" w:rsidR="00B21A10" w:rsidRPr="00E125FA" w:rsidRDefault="00241CC7" w:rsidP="00B21A10">
      <w:pPr>
        <w:pStyle w:val="MyHeading3"/>
        <w:jc w:val="both"/>
        <w:rPr>
          <w:lang w:val="pt-PT"/>
        </w:rPr>
      </w:pPr>
      <w:r w:rsidRPr="00E125FA">
        <w:rPr>
          <w:lang w:val="pt-PT"/>
        </w:rPr>
        <w:t>ESG_SBSCTR</w:t>
      </w:r>
    </w:p>
    <w:p w14:paraId="6C7176CB" w14:textId="36CC752A" w:rsidR="00F53287" w:rsidRDefault="00047CC7" w:rsidP="002B34B3">
      <w:pPr>
        <w:jc w:val="both"/>
        <w:rPr>
          <w:lang w:val="pt-PT"/>
        </w:rPr>
      </w:pPr>
      <w:r w:rsidRPr="00E125FA">
        <w:rPr>
          <w:lang w:val="pt-PT"/>
        </w:rPr>
        <w:t>Esta variável deve ser aprovisionada com base nas regras de parametrização definidas na tabela</w:t>
      </w:r>
      <w:r w:rsidR="00E125FA" w:rsidRPr="00E125FA">
        <w:rPr>
          <w:lang w:val="pt-PT"/>
        </w:rPr>
        <w:t xml:space="preserve"> </w:t>
      </w:r>
      <w:r w:rsidR="00E125FA" w:rsidRPr="0060512E">
        <w:rPr>
          <w:i/>
          <w:iCs/>
          <w:lang w:val="pt-PT"/>
        </w:rPr>
        <w:t>lt826_esg_sbsctr</w:t>
      </w:r>
      <w:r w:rsidR="00940151">
        <w:rPr>
          <w:lang w:val="pt-PT"/>
        </w:rPr>
        <w:t>.</w:t>
      </w:r>
    </w:p>
    <w:p w14:paraId="6D931B8D" w14:textId="1DC03CB0" w:rsidR="00E125FA" w:rsidRDefault="00E125FA" w:rsidP="002B34B3">
      <w:pPr>
        <w:jc w:val="both"/>
        <w:rPr>
          <w:lang w:val="pt-PT"/>
        </w:rPr>
      </w:pPr>
      <w:r>
        <w:rPr>
          <w:lang w:val="pt-PT"/>
        </w:rPr>
        <w:t xml:space="preserve">Para garantir </w:t>
      </w:r>
      <w:r w:rsidR="00900DB1">
        <w:rPr>
          <w:lang w:val="pt-PT"/>
        </w:rPr>
        <w:t>a correta aplicação das regras, devem considerar-se as seguintes condições:</w:t>
      </w:r>
    </w:p>
    <w:p w14:paraId="5397BD71" w14:textId="7A9A0D50" w:rsidR="00900DB1" w:rsidRDefault="00034017" w:rsidP="0060512E">
      <w:pPr>
        <w:pStyle w:val="ListParagraph"/>
        <w:numPr>
          <w:ilvl w:val="0"/>
          <w:numId w:val="28"/>
        </w:numPr>
        <w:jc w:val="both"/>
        <w:rPr>
          <w:lang w:val="pt-PT"/>
        </w:rPr>
      </w:pPr>
      <w:r>
        <w:rPr>
          <w:lang w:val="pt-PT"/>
        </w:rPr>
        <w:t>Os valores para as variáveis</w:t>
      </w:r>
      <w:r w:rsidR="00900DB1">
        <w:rPr>
          <w:lang w:val="pt-PT"/>
        </w:rPr>
        <w:t xml:space="preserve"> </w:t>
      </w:r>
      <w:r w:rsidR="00900DB1">
        <w:rPr>
          <w:i/>
          <w:iCs/>
          <w:lang w:val="pt-PT"/>
        </w:rPr>
        <w:t>nace_code</w:t>
      </w:r>
      <w:r w:rsidR="00900DB1">
        <w:rPr>
          <w:lang w:val="pt-PT"/>
        </w:rPr>
        <w:t xml:space="preserve">, </w:t>
      </w:r>
      <w:r w:rsidR="00900DB1">
        <w:rPr>
          <w:i/>
          <w:iCs/>
          <w:lang w:val="pt-PT"/>
        </w:rPr>
        <w:t>contraparte</w:t>
      </w:r>
      <w:r w:rsidR="00900DB1">
        <w:rPr>
          <w:lang w:val="pt-PT"/>
        </w:rPr>
        <w:t xml:space="preserve"> e </w:t>
      </w:r>
      <w:r w:rsidR="00900DB1">
        <w:rPr>
          <w:i/>
          <w:iCs/>
          <w:lang w:val="pt-PT"/>
        </w:rPr>
        <w:t>cnatureza_juri</w:t>
      </w:r>
      <w:r w:rsidR="00900DB1">
        <w:rPr>
          <w:lang w:val="pt-PT"/>
        </w:rPr>
        <w:t xml:space="preserve"> associado</w:t>
      </w:r>
      <w:r>
        <w:rPr>
          <w:lang w:val="pt-PT"/>
        </w:rPr>
        <w:t>s</w:t>
      </w:r>
      <w:r w:rsidR="00900DB1">
        <w:rPr>
          <w:lang w:val="pt-PT"/>
        </w:rPr>
        <w:t xml:space="preserve"> a</w:t>
      </w:r>
      <w:r>
        <w:rPr>
          <w:lang w:val="pt-PT"/>
        </w:rPr>
        <w:t xml:space="preserve"> cada</w:t>
      </w:r>
      <w:r w:rsidR="00900DB1">
        <w:rPr>
          <w:lang w:val="pt-PT"/>
        </w:rPr>
        <w:t xml:space="preserve"> cliente</w:t>
      </w:r>
      <w:r>
        <w:rPr>
          <w:lang w:val="pt-PT"/>
        </w:rPr>
        <w:t xml:space="preserve"> são obtidos a partir da tabela </w:t>
      </w:r>
      <w:r>
        <w:rPr>
          <w:i/>
          <w:iCs/>
          <w:lang w:val="pt-PT"/>
        </w:rPr>
        <w:t>cd_captools.ct003_univ_cli</w:t>
      </w:r>
      <w:r w:rsidR="00A05490">
        <w:rPr>
          <w:lang w:val="pt-PT"/>
        </w:rPr>
        <w:t xml:space="preserve"> garantindo o cruzamento por </w:t>
      </w:r>
      <w:r w:rsidR="00A05490">
        <w:rPr>
          <w:i/>
          <w:iCs/>
          <w:lang w:val="pt-PT"/>
        </w:rPr>
        <w:t xml:space="preserve">zlicente </w:t>
      </w:r>
      <w:r w:rsidR="00A05490">
        <w:rPr>
          <w:lang w:val="pt-PT"/>
        </w:rPr>
        <w:t xml:space="preserve">desta tabela e variável </w:t>
      </w:r>
      <w:r w:rsidR="001E79B2">
        <w:rPr>
          <w:i/>
          <w:iCs/>
          <w:lang w:val="pt-PT"/>
        </w:rPr>
        <w:t>Entty_id</w:t>
      </w:r>
      <w:r w:rsidR="00A05490">
        <w:rPr>
          <w:lang w:val="pt-PT"/>
        </w:rPr>
        <w:t xml:space="preserve"> da tabela </w:t>
      </w:r>
      <w:r w:rsidR="00A05490">
        <w:rPr>
          <w:i/>
          <w:iCs/>
          <w:lang w:val="pt-PT"/>
        </w:rPr>
        <w:t>lt003_entity</w:t>
      </w:r>
      <w:r w:rsidR="00A05490">
        <w:rPr>
          <w:lang w:val="pt-PT"/>
        </w:rPr>
        <w:t>;</w:t>
      </w:r>
    </w:p>
    <w:p w14:paraId="25319F86" w14:textId="6A6C8EE0" w:rsidR="00A05490" w:rsidRDefault="00A05490" w:rsidP="0060512E">
      <w:pPr>
        <w:pStyle w:val="ListParagraph"/>
        <w:numPr>
          <w:ilvl w:val="0"/>
          <w:numId w:val="28"/>
        </w:numPr>
        <w:jc w:val="both"/>
        <w:rPr>
          <w:lang w:val="pt-PT"/>
        </w:rPr>
      </w:pPr>
      <w:r>
        <w:rPr>
          <w:lang w:val="pt-PT"/>
        </w:rPr>
        <w:t>Os valores para a variável idcomb devem ser obtidos a partir da tabela</w:t>
      </w:r>
      <w:r w:rsidR="00741BF7">
        <w:rPr>
          <w:lang w:val="pt-PT"/>
        </w:rPr>
        <w:t xml:space="preserve"> </w:t>
      </w:r>
      <w:r w:rsidR="00741BF7">
        <w:rPr>
          <w:i/>
          <w:iCs/>
          <w:lang w:val="pt-PT"/>
        </w:rPr>
        <w:t>cd_captools.ct001_univ_sal</w:t>
      </w:r>
      <w:r w:rsidR="002B34B3">
        <w:rPr>
          <w:i/>
          <w:iCs/>
          <w:lang w:val="pt-PT"/>
        </w:rPr>
        <w:t>do</w:t>
      </w:r>
      <w:r w:rsidR="002B34B3">
        <w:rPr>
          <w:lang w:val="pt-PT"/>
        </w:rPr>
        <w:t xml:space="preserve">, considerando a variável </w:t>
      </w:r>
      <w:r w:rsidR="002B34B3">
        <w:rPr>
          <w:i/>
          <w:iCs/>
          <w:lang w:val="pt-PT"/>
        </w:rPr>
        <w:t>ccontab_final_idcomb</w:t>
      </w:r>
      <w:r w:rsidR="002B34B3">
        <w:rPr>
          <w:lang w:val="pt-PT"/>
        </w:rPr>
        <w:t xml:space="preserve">. </w:t>
      </w:r>
    </w:p>
    <w:p w14:paraId="0B664A87" w14:textId="20C7C334" w:rsidR="00940151" w:rsidRPr="0060512E" w:rsidRDefault="00940151" w:rsidP="002B34B3">
      <w:pPr>
        <w:jc w:val="both"/>
        <w:rPr>
          <w:lang w:val="pt-PT"/>
        </w:rPr>
      </w:pPr>
      <w:r>
        <w:rPr>
          <w:lang w:val="pt-PT"/>
        </w:rPr>
        <w:t xml:space="preserve">A aplicação das regras parametrizadas deve respeitar a </w:t>
      </w:r>
      <w:r>
        <w:rPr>
          <w:i/>
          <w:iCs/>
          <w:lang w:val="pt-PT"/>
        </w:rPr>
        <w:t>ordem</w:t>
      </w:r>
      <w:r>
        <w:rPr>
          <w:lang w:val="pt-PT"/>
        </w:rPr>
        <w:t xml:space="preserve"> </w:t>
      </w:r>
      <w:r w:rsidR="0060512E">
        <w:rPr>
          <w:lang w:val="pt-PT"/>
        </w:rPr>
        <w:t xml:space="preserve">definida na tabela </w:t>
      </w:r>
      <w:r w:rsidR="0060512E" w:rsidRPr="0060512E">
        <w:rPr>
          <w:i/>
          <w:iCs/>
          <w:lang w:val="pt-PT"/>
        </w:rPr>
        <w:t>lt826_esg_sbsctr</w:t>
      </w:r>
      <w:r w:rsidR="0060512E">
        <w:rPr>
          <w:lang w:val="pt-PT"/>
        </w:rPr>
        <w:t>.</w:t>
      </w:r>
    </w:p>
    <w:p w14:paraId="06A8B85A" w14:textId="5CB79F47" w:rsidR="002B34B3" w:rsidRPr="002B34B3" w:rsidRDefault="002B34B3" w:rsidP="002B34B3">
      <w:pPr>
        <w:jc w:val="both"/>
        <w:rPr>
          <w:lang w:val="pt-PT"/>
        </w:rPr>
      </w:pPr>
      <w:r>
        <w:rPr>
          <w:lang w:val="pt-PT"/>
        </w:rPr>
        <w:t xml:space="preserve">As tabelas </w:t>
      </w:r>
      <w:r>
        <w:rPr>
          <w:i/>
          <w:iCs/>
          <w:lang w:val="pt-PT"/>
        </w:rPr>
        <w:t xml:space="preserve">cd_captools.ct003_univ_cli </w:t>
      </w:r>
      <w:r>
        <w:rPr>
          <w:lang w:val="pt-PT"/>
        </w:rPr>
        <w:t xml:space="preserve">e </w:t>
      </w:r>
      <w:r>
        <w:rPr>
          <w:i/>
          <w:iCs/>
          <w:lang w:val="pt-PT"/>
        </w:rPr>
        <w:t>cd_captools.ct001_univ_saldo</w:t>
      </w:r>
      <w:r>
        <w:rPr>
          <w:lang w:val="pt-PT"/>
        </w:rPr>
        <w:t xml:space="preserve"> devem ser naturalmente filtradas </w:t>
      </w:r>
      <w:r w:rsidRPr="00CD2417">
        <w:rPr>
          <w:lang w:val="pt-PT"/>
        </w:rPr>
        <w:t xml:space="preserve">de acordo com a data de referência de execução do processo (variável </w:t>
      </w:r>
      <w:r>
        <w:rPr>
          <w:i/>
          <w:iCs/>
          <w:lang w:val="pt-PT"/>
        </w:rPr>
        <w:t>ref_date</w:t>
      </w:r>
      <w:r w:rsidRPr="00CD2417">
        <w:rPr>
          <w:lang w:val="pt-PT"/>
        </w:rPr>
        <w:t>)</w:t>
      </w:r>
      <w:r>
        <w:rPr>
          <w:lang w:val="pt-PT"/>
        </w:rPr>
        <w:t>.</w:t>
      </w:r>
    </w:p>
    <w:p w14:paraId="0900097B" w14:textId="77777777" w:rsidR="00474F0A" w:rsidRDefault="00241CC7" w:rsidP="00241CC7">
      <w:pPr>
        <w:pStyle w:val="MyHeading3"/>
        <w:jc w:val="both"/>
      </w:pPr>
      <w:r w:rsidRPr="00FB02DA">
        <w:t>TTL_LBLTY</w:t>
      </w:r>
    </w:p>
    <w:p w14:paraId="2C7CE593" w14:textId="77777777" w:rsidR="009A7764" w:rsidRDefault="0050377F" w:rsidP="0050377F">
      <w:pPr>
        <w:jc w:val="both"/>
        <w:rPr>
          <w:lang w:val="pt-PT"/>
        </w:rPr>
      </w:pPr>
      <w:r w:rsidRPr="0050377F">
        <w:rPr>
          <w:lang w:val="pt-PT"/>
        </w:rPr>
        <w:t>Para aprovisionar esta</w:t>
      </w:r>
      <w:r>
        <w:rPr>
          <w:lang w:val="pt-PT"/>
        </w:rPr>
        <w:t>s</w:t>
      </w:r>
      <w:r w:rsidRPr="0050377F">
        <w:rPr>
          <w:lang w:val="pt-PT"/>
        </w:rPr>
        <w:t xml:space="preserve"> variáve</w:t>
      </w:r>
      <w:r>
        <w:rPr>
          <w:lang w:val="pt-PT"/>
        </w:rPr>
        <w:t>l</w:t>
      </w:r>
      <w:r w:rsidRPr="0050377F">
        <w:rPr>
          <w:lang w:val="pt-PT"/>
        </w:rPr>
        <w:t xml:space="preserve"> dev</w:t>
      </w:r>
      <w:r>
        <w:rPr>
          <w:lang w:val="pt-PT"/>
        </w:rPr>
        <w:t>e</w:t>
      </w:r>
      <w:r w:rsidRPr="0050377F">
        <w:rPr>
          <w:lang w:val="pt-PT"/>
        </w:rPr>
        <w:t xml:space="preserve"> ser considerad</w:t>
      </w:r>
      <w:r>
        <w:rPr>
          <w:lang w:val="pt-PT"/>
        </w:rPr>
        <w:t>a</w:t>
      </w:r>
      <w:r w:rsidRPr="0050377F">
        <w:rPr>
          <w:lang w:val="pt-PT"/>
        </w:rPr>
        <w:t xml:space="preserve"> a ingesta </w:t>
      </w:r>
      <w:r w:rsidRPr="0022409D">
        <w:rPr>
          <w:i/>
          <w:iCs/>
          <w:lang w:val="pt-PT"/>
        </w:rPr>
        <w:t>land_riscos.MAT18_BALZCLIA</w:t>
      </w:r>
      <w:r w:rsidR="009A7764">
        <w:rPr>
          <w:lang w:val="pt-PT"/>
        </w:rPr>
        <w:t>.</w:t>
      </w:r>
    </w:p>
    <w:p w14:paraId="6E6C14EA" w14:textId="50A8901B" w:rsidR="0050377F" w:rsidRPr="0050377F" w:rsidRDefault="0050377F" w:rsidP="0050377F">
      <w:pPr>
        <w:jc w:val="both"/>
        <w:rPr>
          <w:lang w:val="pt-PT"/>
        </w:rPr>
      </w:pPr>
      <w:r w:rsidRPr="0050377F">
        <w:rPr>
          <w:lang w:val="pt-PT"/>
        </w:rPr>
        <w:t xml:space="preserve">A tabela </w:t>
      </w:r>
      <w:r w:rsidR="009A7764">
        <w:rPr>
          <w:lang w:val="pt-PT"/>
        </w:rPr>
        <w:t xml:space="preserve">deve </w:t>
      </w:r>
      <w:r w:rsidRPr="0050377F">
        <w:rPr>
          <w:lang w:val="pt-PT"/>
        </w:rPr>
        <w:t>ser previamente filtrad</w:t>
      </w:r>
      <w:r w:rsidR="00621463">
        <w:rPr>
          <w:lang w:val="pt-PT"/>
        </w:rPr>
        <w:t>a</w:t>
      </w:r>
      <w:r w:rsidRPr="0050377F">
        <w:rPr>
          <w:lang w:val="pt-PT"/>
        </w:rPr>
        <w:t xml:space="preserve"> de acordo com a data de referência de execução do processo (variável </w:t>
      </w:r>
      <w:r w:rsidRPr="00FA31CF">
        <w:rPr>
          <w:i/>
          <w:iCs/>
          <w:lang w:val="pt-PT"/>
        </w:rPr>
        <w:t>data_date_part</w:t>
      </w:r>
      <w:r w:rsidRPr="0050377F">
        <w:rPr>
          <w:lang w:val="pt-PT"/>
        </w:rPr>
        <w:t xml:space="preserve">) e, adicionalmente, deve garantir-se que o universo a cruzar tem apenas um registo associado para cada </w:t>
      </w:r>
      <w:r w:rsidRPr="002E2B50">
        <w:rPr>
          <w:i/>
          <w:iCs/>
          <w:lang w:val="pt-PT"/>
        </w:rPr>
        <w:t>z</w:t>
      </w:r>
      <w:r w:rsidR="002E2B50" w:rsidRPr="002E2B50">
        <w:rPr>
          <w:i/>
          <w:iCs/>
          <w:lang w:val="pt-PT"/>
        </w:rPr>
        <w:t>cli</w:t>
      </w:r>
      <w:r w:rsidRPr="002E2B50">
        <w:rPr>
          <w:i/>
          <w:iCs/>
          <w:lang w:val="pt-PT"/>
        </w:rPr>
        <w:t>grupo</w:t>
      </w:r>
      <w:r w:rsidRPr="0050377F">
        <w:rPr>
          <w:lang w:val="pt-PT"/>
        </w:rPr>
        <w:t xml:space="preserve">. Para tal, deve apenas considerar-se o registo mais recente considerando o valor máximo da variável </w:t>
      </w:r>
      <w:r w:rsidRPr="00E47093">
        <w:rPr>
          <w:i/>
          <w:iCs/>
          <w:lang w:val="pt-PT"/>
        </w:rPr>
        <w:t>dano</w:t>
      </w:r>
      <w:r w:rsidRPr="0050377F">
        <w:rPr>
          <w:lang w:val="pt-PT"/>
        </w:rPr>
        <w:t>.</w:t>
      </w:r>
    </w:p>
    <w:p w14:paraId="24F082F7" w14:textId="77777777" w:rsidR="00DF05A5" w:rsidRDefault="0050377F" w:rsidP="0050377F">
      <w:pPr>
        <w:jc w:val="both"/>
        <w:rPr>
          <w:lang w:val="pt-PT"/>
        </w:rPr>
      </w:pPr>
      <w:r w:rsidRPr="0050377F">
        <w:rPr>
          <w:lang w:val="pt-PT"/>
        </w:rPr>
        <w:t xml:space="preserve">O cruzamento é assegurado </w:t>
      </w:r>
      <w:r w:rsidR="00DF05A5">
        <w:rPr>
          <w:lang w:val="pt-PT"/>
        </w:rPr>
        <w:t>cumprindo as seguintes condições:</w:t>
      </w:r>
    </w:p>
    <w:p w14:paraId="0179996E" w14:textId="57AE1E40" w:rsidR="00356632" w:rsidRDefault="00DF05A5" w:rsidP="0060512E">
      <w:pPr>
        <w:pStyle w:val="ListParagraph"/>
        <w:numPr>
          <w:ilvl w:val="0"/>
          <w:numId w:val="24"/>
        </w:numPr>
        <w:jc w:val="both"/>
        <w:rPr>
          <w:lang w:val="pt-PT"/>
        </w:rPr>
      </w:pPr>
      <w:r>
        <w:rPr>
          <w:lang w:val="pt-PT"/>
        </w:rPr>
        <w:t xml:space="preserve">Cruzar </w:t>
      </w:r>
      <w:r w:rsidR="0050377F" w:rsidRPr="00DF05A5">
        <w:rPr>
          <w:lang w:val="pt-PT"/>
        </w:rPr>
        <w:t>a</w:t>
      </w:r>
      <w:r w:rsidR="00575CED">
        <w:rPr>
          <w:lang w:val="pt-PT"/>
        </w:rPr>
        <w:t>s</w:t>
      </w:r>
      <w:r w:rsidR="0050377F" w:rsidRPr="00DF05A5">
        <w:rPr>
          <w:lang w:val="pt-PT"/>
        </w:rPr>
        <w:t xml:space="preserve"> tabela</w:t>
      </w:r>
      <w:r w:rsidR="00575CED">
        <w:rPr>
          <w:lang w:val="pt-PT"/>
        </w:rPr>
        <w:t>s</w:t>
      </w:r>
      <w:r w:rsidR="0050377F" w:rsidRPr="00DF05A5">
        <w:rPr>
          <w:lang w:val="pt-PT"/>
        </w:rPr>
        <w:t xml:space="preserve"> </w:t>
      </w:r>
      <w:r w:rsidR="0050377F" w:rsidRPr="00DF05A5">
        <w:rPr>
          <w:i/>
          <w:iCs/>
          <w:lang w:val="pt-PT"/>
        </w:rPr>
        <w:t>lt003_entity</w:t>
      </w:r>
      <w:r w:rsidR="0050377F" w:rsidRPr="00DF05A5">
        <w:rPr>
          <w:lang w:val="pt-PT"/>
        </w:rPr>
        <w:t xml:space="preserve"> </w:t>
      </w:r>
      <w:r w:rsidR="00575CED">
        <w:rPr>
          <w:lang w:val="pt-PT"/>
        </w:rPr>
        <w:t xml:space="preserve">e </w:t>
      </w:r>
      <w:r w:rsidR="001E5E39">
        <w:rPr>
          <w:i/>
          <w:iCs/>
          <w:lang w:val="pt-PT"/>
        </w:rPr>
        <w:t>cd_captools.ct</w:t>
      </w:r>
      <w:r w:rsidR="00356632">
        <w:rPr>
          <w:i/>
          <w:iCs/>
          <w:lang w:val="pt-PT"/>
        </w:rPr>
        <w:t>003_univ_cli</w:t>
      </w:r>
      <w:r w:rsidR="00575CED">
        <w:rPr>
          <w:lang w:val="pt-PT"/>
        </w:rPr>
        <w:t xml:space="preserve"> pelas variáveis </w:t>
      </w:r>
      <w:r w:rsidR="001E79B2">
        <w:rPr>
          <w:i/>
          <w:iCs/>
          <w:lang w:val="pt-PT"/>
        </w:rPr>
        <w:t>entty_id</w:t>
      </w:r>
      <w:r w:rsidR="00575CED" w:rsidRPr="00DF05A5">
        <w:rPr>
          <w:lang w:val="pt-PT"/>
        </w:rPr>
        <w:t xml:space="preserve"> </w:t>
      </w:r>
      <w:r w:rsidR="009F2FA8">
        <w:rPr>
          <w:lang w:val="pt-PT"/>
        </w:rPr>
        <w:t>e</w:t>
      </w:r>
      <w:r w:rsidR="00575CED">
        <w:rPr>
          <w:lang w:val="pt-PT"/>
        </w:rPr>
        <w:t xml:space="preserve"> </w:t>
      </w:r>
      <w:r w:rsidR="00575CED">
        <w:rPr>
          <w:i/>
          <w:iCs/>
          <w:lang w:val="pt-PT"/>
        </w:rPr>
        <w:t>zcliente</w:t>
      </w:r>
      <w:r w:rsidR="00575CED">
        <w:rPr>
          <w:lang w:val="pt-PT"/>
        </w:rPr>
        <w:t xml:space="preserve"> respetivamente;</w:t>
      </w:r>
    </w:p>
    <w:p w14:paraId="436B4BEB" w14:textId="53A4D8A0" w:rsidR="0050377F" w:rsidRPr="00DF05A5" w:rsidRDefault="00356632" w:rsidP="0060512E">
      <w:pPr>
        <w:pStyle w:val="ListParagraph"/>
        <w:numPr>
          <w:ilvl w:val="0"/>
          <w:numId w:val="24"/>
        </w:numPr>
        <w:jc w:val="both"/>
        <w:rPr>
          <w:lang w:val="pt-PT"/>
        </w:rPr>
      </w:pPr>
      <w:r>
        <w:rPr>
          <w:lang w:val="pt-PT"/>
        </w:rPr>
        <w:t xml:space="preserve">Cruzar o resultado de 1. </w:t>
      </w:r>
      <w:r w:rsidR="00112AE9">
        <w:rPr>
          <w:lang w:val="pt-PT"/>
        </w:rPr>
        <w:t xml:space="preserve">com a tabela </w:t>
      </w:r>
      <w:r w:rsidR="00112AE9" w:rsidRPr="00DF05A5">
        <w:rPr>
          <w:i/>
          <w:iCs/>
          <w:lang w:val="pt-PT"/>
        </w:rPr>
        <w:t>land_riscos.MAT18_BALZCLIA</w:t>
      </w:r>
      <w:r w:rsidR="00112AE9">
        <w:rPr>
          <w:lang w:val="pt-PT"/>
        </w:rPr>
        <w:t xml:space="preserve"> </w:t>
      </w:r>
      <w:r w:rsidR="00671B17">
        <w:rPr>
          <w:lang w:val="pt-PT"/>
        </w:rPr>
        <w:t>p</w:t>
      </w:r>
      <w:r w:rsidR="00112AE9">
        <w:rPr>
          <w:lang w:val="pt-PT"/>
        </w:rPr>
        <w:t>elas variáveis</w:t>
      </w:r>
      <w:r w:rsidR="00671B17">
        <w:rPr>
          <w:lang w:val="pt-PT"/>
        </w:rPr>
        <w:t xml:space="preserve"> </w:t>
      </w:r>
      <w:r w:rsidR="009F2FA8" w:rsidRPr="009F2FA8">
        <w:rPr>
          <w:i/>
          <w:iCs/>
          <w:lang w:val="pt-PT"/>
        </w:rPr>
        <w:t>ccli_grupo</w:t>
      </w:r>
      <w:r w:rsidR="00671B17">
        <w:rPr>
          <w:lang w:val="pt-PT"/>
        </w:rPr>
        <w:t xml:space="preserve"> e </w:t>
      </w:r>
      <w:r w:rsidR="00D8753C" w:rsidRPr="002E2B50">
        <w:rPr>
          <w:i/>
          <w:iCs/>
          <w:lang w:val="pt-PT"/>
        </w:rPr>
        <w:t>zcligrupo</w:t>
      </w:r>
      <w:r w:rsidR="00D8753C">
        <w:rPr>
          <w:lang w:val="pt-PT"/>
        </w:rPr>
        <w:t xml:space="preserve"> </w:t>
      </w:r>
      <w:r w:rsidR="0022409D">
        <w:rPr>
          <w:lang w:val="pt-PT"/>
        </w:rPr>
        <w:t>respetivamente</w:t>
      </w:r>
      <w:r w:rsidR="00112AE9">
        <w:rPr>
          <w:lang w:val="pt-PT"/>
        </w:rPr>
        <w:t>.</w:t>
      </w:r>
    </w:p>
    <w:p w14:paraId="106BBB4E" w14:textId="1E975D74" w:rsidR="0050377F" w:rsidRPr="0050377F" w:rsidRDefault="0050377F" w:rsidP="0050377F">
      <w:pPr>
        <w:jc w:val="both"/>
        <w:rPr>
          <w:lang w:val="pt-PT"/>
        </w:rPr>
      </w:pPr>
      <w:r w:rsidRPr="0050377F">
        <w:rPr>
          <w:lang w:val="pt-PT"/>
        </w:rPr>
        <w:t xml:space="preserve">Em primeira instância, os valores a aprovisionar devem ser obtidos a partir da tabela </w:t>
      </w:r>
      <w:r w:rsidRPr="0022409D">
        <w:rPr>
          <w:i/>
          <w:iCs/>
          <w:lang w:val="pt-PT"/>
        </w:rPr>
        <w:t>land_riscos.MAT18_BALZCLIA</w:t>
      </w:r>
      <w:r w:rsidR="00621463">
        <w:rPr>
          <w:lang w:val="pt-PT"/>
        </w:rPr>
        <w:t xml:space="preserve">, variável </w:t>
      </w:r>
      <w:r w:rsidR="00621463">
        <w:rPr>
          <w:i/>
          <w:iCs/>
          <w:lang w:val="pt-PT"/>
        </w:rPr>
        <w:t>MPTOT</w:t>
      </w:r>
      <w:r w:rsidRPr="0050377F">
        <w:rPr>
          <w:lang w:val="pt-PT"/>
        </w:rPr>
        <w:t xml:space="preserve">. Caso deste cruzamento não surja nenhum registo válido, então devem ser associados os valores default para informação inexistente, tal com consta no documento </w:t>
      </w:r>
      <w:r w:rsidRPr="0022409D">
        <w:rPr>
          <w:i/>
          <w:iCs/>
          <w:lang w:val="pt-PT"/>
        </w:rPr>
        <w:t>BST ESG Loan Tape Pillar 3.xlsx</w:t>
      </w:r>
      <w:r w:rsidRPr="0050377F">
        <w:rPr>
          <w:lang w:val="pt-PT"/>
        </w:rPr>
        <w:t>.</w:t>
      </w:r>
    </w:p>
    <w:p w14:paraId="235BC950" w14:textId="3F72E648" w:rsidR="0022409D" w:rsidRDefault="008908B1" w:rsidP="0022409D">
      <w:pPr>
        <w:pStyle w:val="MyHeading3"/>
        <w:jc w:val="both"/>
      </w:pPr>
      <w:r w:rsidRPr="00FB02DA">
        <w:t>GRP_TTL_LBLTY</w:t>
      </w:r>
    </w:p>
    <w:p w14:paraId="0503A82A" w14:textId="338526F3" w:rsidR="0022409D" w:rsidRPr="0022409D" w:rsidRDefault="0022409D" w:rsidP="00FA31CF">
      <w:pPr>
        <w:jc w:val="both"/>
        <w:rPr>
          <w:lang w:val="pt-PT"/>
        </w:rPr>
      </w:pPr>
      <w:r w:rsidRPr="0022409D">
        <w:rPr>
          <w:lang w:val="pt-PT"/>
        </w:rPr>
        <w:t xml:space="preserve">Para aprovisionar estas variável deve ser considerada a ingesta </w:t>
      </w:r>
      <w:r w:rsidRPr="00FA31CF">
        <w:rPr>
          <w:i/>
          <w:iCs/>
          <w:lang w:val="pt-PT"/>
        </w:rPr>
        <w:t>land_riscos.</w:t>
      </w:r>
      <w:r w:rsidR="00FA31CF" w:rsidRPr="00FA31CF">
        <w:rPr>
          <w:i/>
          <w:iCs/>
          <w:lang w:val="pt-PT"/>
        </w:rPr>
        <w:t>MAT19_BALZGPIA</w:t>
      </w:r>
      <w:r w:rsidRPr="0022409D">
        <w:rPr>
          <w:lang w:val="pt-PT"/>
        </w:rPr>
        <w:t>.</w:t>
      </w:r>
    </w:p>
    <w:p w14:paraId="785713C5" w14:textId="77777777" w:rsidR="0022409D" w:rsidRPr="0022409D" w:rsidRDefault="0022409D" w:rsidP="00FA31CF">
      <w:pPr>
        <w:jc w:val="both"/>
        <w:rPr>
          <w:lang w:val="pt-PT"/>
        </w:rPr>
      </w:pPr>
      <w:r w:rsidRPr="0022409D">
        <w:rPr>
          <w:lang w:val="pt-PT"/>
        </w:rPr>
        <w:t xml:space="preserve">A tabela deve ser previamente filtrada de acordo com a data de referência de execução do processo (variável </w:t>
      </w:r>
      <w:r w:rsidRPr="00FA31CF">
        <w:rPr>
          <w:i/>
          <w:iCs/>
          <w:lang w:val="pt-PT"/>
        </w:rPr>
        <w:t>data_date_part</w:t>
      </w:r>
      <w:r w:rsidRPr="0022409D">
        <w:rPr>
          <w:lang w:val="pt-PT"/>
        </w:rPr>
        <w:t xml:space="preserve">) e, adicionalmente, deve garantir-se que o universo a cruzar tem apenas um registo associado para cada </w:t>
      </w:r>
      <w:r w:rsidRPr="00C046CA">
        <w:rPr>
          <w:i/>
          <w:iCs/>
          <w:lang w:val="pt-PT"/>
        </w:rPr>
        <w:t>zgrupo</w:t>
      </w:r>
      <w:r w:rsidRPr="0022409D">
        <w:rPr>
          <w:lang w:val="pt-PT"/>
        </w:rPr>
        <w:t xml:space="preserve">. Para tal, deve apenas considerar-se o registo mais recente considerando o valor máximo da variável </w:t>
      </w:r>
      <w:r w:rsidRPr="00E47093">
        <w:rPr>
          <w:i/>
          <w:iCs/>
          <w:lang w:val="pt-PT"/>
        </w:rPr>
        <w:t>dano</w:t>
      </w:r>
      <w:r w:rsidRPr="0022409D">
        <w:rPr>
          <w:lang w:val="pt-PT"/>
        </w:rPr>
        <w:t>.</w:t>
      </w:r>
    </w:p>
    <w:p w14:paraId="7634D356" w14:textId="77777777" w:rsidR="00E47093" w:rsidRDefault="0022409D" w:rsidP="00FA31CF">
      <w:pPr>
        <w:jc w:val="both"/>
        <w:rPr>
          <w:lang w:val="pt-PT"/>
        </w:rPr>
      </w:pPr>
      <w:r w:rsidRPr="0022409D">
        <w:rPr>
          <w:lang w:val="pt-PT"/>
        </w:rPr>
        <w:t>O cruzamento é assegurado cumprindo as seguintes condições:</w:t>
      </w:r>
    </w:p>
    <w:p w14:paraId="5FD3A7AD" w14:textId="0BB6A319" w:rsidR="00E47093" w:rsidRPr="00E47093" w:rsidRDefault="0022409D" w:rsidP="0060512E">
      <w:pPr>
        <w:pStyle w:val="ListParagraph"/>
        <w:numPr>
          <w:ilvl w:val="0"/>
          <w:numId w:val="25"/>
        </w:numPr>
        <w:jc w:val="both"/>
        <w:rPr>
          <w:lang w:val="pt-PT"/>
        </w:rPr>
      </w:pPr>
      <w:r w:rsidRPr="00E47093">
        <w:rPr>
          <w:lang w:val="pt-PT"/>
        </w:rPr>
        <w:lastRenderedPageBreak/>
        <w:t xml:space="preserve">Cruzar as tabelas </w:t>
      </w:r>
      <w:r w:rsidRPr="00E47093">
        <w:rPr>
          <w:i/>
          <w:iCs/>
          <w:lang w:val="pt-PT"/>
        </w:rPr>
        <w:t>lt003_entity</w:t>
      </w:r>
      <w:r w:rsidRPr="00E47093">
        <w:rPr>
          <w:lang w:val="pt-PT"/>
        </w:rPr>
        <w:t xml:space="preserve"> e </w:t>
      </w:r>
      <w:r w:rsidRPr="00E47093">
        <w:rPr>
          <w:i/>
          <w:iCs/>
          <w:lang w:val="pt-PT"/>
        </w:rPr>
        <w:t>cd_captools.ct003_univ_cli</w:t>
      </w:r>
      <w:r w:rsidRPr="00E47093">
        <w:rPr>
          <w:lang w:val="pt-PT"/>
        </w:rPr>
        <w:t xml:space="preserve"> pelas variáveis </w:t>
      </w:r>
      <w:r w:rsidR="001E79B2">
        <w:rPr>
          <w:i/>
          <w:iCs/>
          <w:lang w:val="pt-PT"/>
        </w:rPr>
        <w:t>entty_id</w:t>
      </w:r>
      <w:r w:rsidRPr="00E47093">
        <w:rPr>
          <w:lang w:val="pt-PT"/>
        </w:rPr>
        <w:t xml:space="preserve"> e </w:t>
      </w:r>
      <w:r w:rsidRPr="00E47093">
        <w:rPr>
          <w:i/>
          <w:iCs/>
          <w:lang w:val="pt-PT"/>
        </w:rPr>
        <w:t>zcliente</w:t>
      </w:r>
      <w:r w:rsidRPr="00E47093">
        <w:rPr>
          <w:lang w:val="pt-PT"/>
        </w:rPr>
        <w:t xml:space="preserve"> respetivamente;</w:t>
      </w:r>
    </w:p>
    <w:p w14:paraId="47F5C08E" w14:textId="5346D7DA" w:rsidR="0022409D" w:rsidRPr="00E47093" w:rsidRDefault="0022409D" w:rsidP="0060512E">
      <w:pPr>
        <w:pStyle w:val="ListParagraph"/>
        <w:numPr>
          <w:ilvl w:val="0"/>
          <w:numId w:val="25"/>
        </w:numPr>
        <w:jc w:val="both"/>
        <w:rPr>
          <w:lang w:val="pt-PT"/>
        </w:rPr>
      </w:pPr>
      <w:r w:rsidRPr="00E47093">
        <w:rPr>
          <w:lang w:val="pt-PT"/>
        </w:rPr>
        <w:t xml:space="preserve">Cruzar o resultado de 1. com a tabela </w:t>
      </w:r>
      <w:r w:rsidR="00C046CA" w:rsidRPr="00E47093">
        <w:rPr>
          <w:i/>
          <w:iCs/>
          <w:lang w:val="pt-PT"/>
        </w:rPr>
        <w:t>land_riscos.MAT19_BALZGPIA</w:t>
      </w:r>
      <w:r w:rsidR="00C046CA" w:rsidRPr="00E47093">
        <w:rPr>
          <w:lang w:val="pt-PT"/>
        </w:rPr>
        <w:t xml:space="preserve"> </w:t>
      </w:r>
      <w:r w:rsidRPr="00E47093">
        <w:rPr>
          <w:lang w:val="pt-PT"/>
        </w:rPr>
        <w:t xml:space="preserve">pelas variáveis </w:t>
      </w:r>
      <w:r w:rsidRPr="00E47093">
        <w:rPr>
          <w:i/>
          <w:iCs/>
          <w:lang w:val="pt-PT"/>
        </w:rPr>
        <w:t>ccli_grupo</w:t>
      </w:r>
      <w:r w:rsidRPr="00E47093">
        <w:rPr>
          <w:lang w:val="pt-PT"/>
        </w:rPr>
        <w:t xml:space="preserve"> e </w:t>
      </w:r>
      <w:r w:rsidRPr="00E47093">
        <w:rPr>
          <w:i/>
          <w:iCs/>
          <w:lang w:val="pt-PT"/>
        </w:rPr>
        <w:t>zgrupo</w:t>
      </w:r>
      <w:r w:rsidRPr="00E47093">
        <w:rPr>
          <w:lang w:val="pt-PT"/>
        </w:rPr>
        <w:t xml:space="preserve"> respetivamente.</w:t>
      </w:r>
    </w:p>
    <w:p w14:paraId="50B186B4" w14:textId="5B7ECCE0" w:rsidR="0022409D" w:rsidRPr="0022409D" w:rsidRDefault="0022409D" w:rsidP="00BE04B8">
      <w:pPr>
        <w:jc w:val="both"/>
        <w:rPr>
          <w:lang w:val="pt-PT"/>
        </w:rPr>
      </w:pPr>
      <w:r w:rsidRPr="0022409D">
        <w:rPr>
          <w:lang w:val="pt-PT"/>
        </w:rPr>
        <w:t xml:space="preserve">Em primeira instância, os valores a aprovisionar devem ser obtidos a partir da tabela </w:t>
      </w:r>
      <w:r w:rsidR="00C046CA" w:rsidRPr="00FA31CF">
        <w:rPr>
          <w:i/>
          <w:iCs/>
          <w:lang w:val="pt-PT"/>
        </w:rPr>
        <w:t>land_riscos.MAT19_BALZGPIA</w:t>
      </w:r>
      <w:r w:rsidRPr="0022409D">
        <w:rPr>
          <w:lang w:val="pt-PT"/>
        </w:rPr>
        <w:t>, variável MPTOT. Caso deste cruzamento não surja nenhum registo válido, então devem ser associados os valores default para informação inexistente, tal com consta no documento B</w:t>
      </w:r>
      <w:r w:rsidRPr="006D0D63">
        <w:rPr>
          <w:i/>
          <w:iCs/>
          <w:lang w:val="pt-PT"/>
        </w:rPr>
        <w:t>ST ESG Loan Tape Pillar 3.xlsx</w:t>
      </w:r>
      <w:r w:rsidRPr="0022409D">
        <w:rPr>
          <w:lang w:val="pt-PT"/>
        </w:rPr>
        <w:t>.</w:t>
      </w:r>
    </w:p>
    <w:p w14:paraId="2C751A3F" w14:textId="598D78AF" w:rsidR="009D33FC" w:rsidRDefault="009D33FC" w:rsidP="009D33FC">
      <w:pPr>
        <w:pStyle w:val="MyHeading3"/>
        <w:jc w:val="both"/>
      </w:pPr>
      <w:r w:rsidRPr="00FB02DA">
        <w:t>GRP_ANNL_TRNVR_LE</w:t>
      </w:r>
    </w:p>
    <w:p w14:paraId="7925E36A" w14:textId="27BF8262" w:rsidR="00641D69" w:rsidRPr="00641D69" w:rsidRDefault="00641D69" w:rsidP="00E47093">
      <w:pPr>
        <w:jc w:val="both"/>
        <w:rPr>
          <w:lang w:val="pt-PT"/>
        </w:rPr>
      </w:pPr>
      <w:r w:rsidRPr="00641D69">
        <w:rPr>
          <w:lang w:val="pt-PT"/>
        </w:rPr>
        <w:t xml:space="preserve">Para aprovisionar estas variável deve ser considerada a ingesta </w:t>
      </w:r>
      <w:r w:rsidRPr="00E47093">
        <w:rPr>
          <w:i/>
          <w:iCs/>
          <w:lang w:val="pt-PT"/>
        </w:rPr>
        <w:t>land_riscos.MAT22_</w:t>
      </w:r>
      <w:r w:rsidR="00E47093" w:rsidRPr="00E47093">
        <w:rPr>
          <w:i/>
          <w:iCs/>
          <w:lang w:val="pt-PT"/>
        </w:rPr>
        <w:t>DEMZGPIA</w:t>
      </w:r>
      <w:r w:rsidRPr="00641D69">
        <w:rPr>
          <w:lang w:val="pt-PT"/>
        </w:rPr>
        <w:t>.</w:t>
      </w:r>
    </w:p>
    <w:p w14:paraId="3D925D9B" w14:textId="77777777" w:rsidR="00641D69" w:rsidRPr="00641D69" w:rsidRDefault="00641D69" w:rsidP="00E47093">
      <w:pPr>
        <w:jc w:val="both"/>
        <w:rPr>
          <w:lang w:val="pt-PT"/>
        </w:rPr>
      </w:pPr>
      <w:r w:rsidRPr="00641D69">
        <w:rPr>
          <w:lang w:val="pt-PT"/>
        </w:rPr>
        <w:t xml:space="preserve">A tabela deve ser previamente filtrada de acordo com a data de referência de execução do processo (variável </w:t>
      </w:r>
      <w:r w:rsidRPr="00E47093">
        <w:rPr>
          <w:i/>
          <w:iCs/>
          <w:lang w:val="pt-PT"/>
        </w:rPr>
        <w:t>data_date_part</w:t>
      </w:r>
      <w:r w:rsidRPr="00641D69">
        <w:rPr>
          <w:lang w:val="pt-PT"/>
        </w:rPr>
        <w:t xml:space="preserve">) e, adicionalmente, deve garantir-se que o universo a cruzar tem apenas um registo associado para cada </w:t>
      </w:r>
      <w:r w:rsidRPr="00E47093">
        <w:rPr>
          <w:i/>
          <w:iCs/>
          <w:lang w:val="pt-PT"/>
        </w:rPr>
        <w:t>zgrupo</w:t>
      </w:r>
      <w:r w:rsidRPr="00641D69">
        <w:rPr>
          <w:lang w:val="pt-PT"/>
        </w:rPr>
        <w:t xml:space="preserve">. Para tal, deve apenas considerar-se o registo mais recente considerando o valor máximo da variável </w:t>
      </w:r>
      <w:r w:rsidRPr="00E47093">
        <w:rPr>
          <w:i/>
          <w:iCs/>
          <w:lang w:val="pt-PT"/>
        </w:rPr>
        <w:t>dano</w:t>
      </w:r>
      <w:r w:rsidRPr="00641D69">
        <w:rPr>
          <w:lang w:val="pt-PT"/>
        </w:rPr>
        <w:t>.</w:t>
      </w:r>
    </w:p>
    <w:p w14:paraId="37597096" w14:textId="77777777" w:rsidR="00E47093" w:rsidRDefault="00641D69" w:rsidP="00E47093">
      <w:pPr>
        <w:jc w:val="both"/>
        <w:rPr>
          <w:lang w:val="pt-PT"/>
        </w:rPr>
      </w:pPr>
      <w:r w:rsidRPr="00641D69">
        <w:rPr>
          <w:lang w:val="pt-PT"/>
        </w:rPr>
        <w:t>O cruzamento é assegurado cumprindo as seguintes condições:</w:t>
      </w:r>
    </w:p>
    <w:p w14:paraId="1AF6EA61" w14:textId="047A3F02" w:rsidR="00E47093" w:rsidRPr="00E47093" w:rsidRDefault="00641D69" w:rsidP="0060512E">
      <w:pPr>
        <w:pStyle w:val="ListParagraph"/>
        <w:numPr>
          <w:ilvl w:val="0"/>
          <w:numId w:val="26"/>
        </w:numPr>
        <w:jc w:val="both"/>
        <w:rPr>
          <w:lang w:val="pt-PT"/>
        </w:rPr>
      </w:pPr>
      <w:r w:rsidRPr="00E47093">
        <w:rPr>
          <w:lang w:val="pt-PT"/>
        </w:rPr>
        <w:t xml:space="preserve">Cruzar as tabelas </w:t>
      </w:r>
      <w:r w:rsidRPr="00E47093">
        <w:rPr>
          <w:i/>
          <w:iCs/>
          <w:lang w:val="pt-PT"/>
        </w:rPr>
        <w:t>lt003_entity</w:t>
      </w:r>
      <w:r w:rsidRPr="00E47093">
        <w:rPr>
          <w:lang w:val="pt-PT"/>
        </w:rPr>
        <w:t xml:space="preserve"> e </w:t>
      </w:r>
      <w:r w:rsidRPr="00E47093">
        <w:rPr>
          <w:i/>
          <w:iCs/>
          <w:lang w:val="pt-PT"/>
        </w:rPr>
        <w:t>cd_captools.ct003_univ_cli</w:t>
      </w:r>
      <w:r w:rsidRPr="00E47093">
        <w:rPr>
          <w:lang w:val="pt-PT"/>
        </w:rPr>
        <w:t xml:space="preserve"> pelas variáveis </w:t>
      </w:r>
      <w:r w:rsidR="001E79B2">
        <w:rPr>
          <w:i/>
          <w:iCs/>
          <w:lang w:val="pt-PT"/>
        </w:rPr>
        <w:t>entty_id</w:t>
      </w:r>
      <w:r w:rsidRPr="00E47093">
        <w:rPr>
          <w:lang w:val="pt-PT"/>
        </w:rPr>
        <w:t xml:space="preserve"> e </w:t>
      </w:r>
      <w:r w:rsidRPr="00E47093">
        <w:rPr>
          <w:i/>
          <w:iCs/>
          <w:lang w:val="pt-PT"/>
        </w:rPr>
        <w:t>zcliente</w:t>
      </w:r>
      <w:r w:rsidRPr="00E47093">
        <w:rPr>
          <w:lang w:val="pt-PT"/>
        </w:rPr>
        <w:t xml:space="preserve"> respetivamente;</w:t>
      </w:r>
    </w:p>
    <w:p w14:paraId="72E7E096" w14:textId="031CE689" w:rsidR="00641D69" w:rsidRPr="00E47093" w:rsidRDefault="00641D69" w:rsidP="0060512E">
      <w:pPr>
        <w:pStyle w:val="ListParagraph"/>
        <w:numPr>
          <w:ilvl w:val="0"/>
          <w:numId w:val="26"/>
        </w:numPr>
        <w:jc w:val="both"/>
        <w:rPr>
          <w:lang w:val="pt-PT"/>
        </w:rPr>
      </w:pPr>
      <w:r w:rsidRPr="00E47093">
        <w:rPr>
          <w:lang w:val="pt-PT"/>
        </w:rPr>
        <w:t xml:space="preserve">Cruzar o resultado de 1. com a tabela </w:t>
      </w:r>
      <w:r w:rsidR="00E47093" w:rsidRPr="00E47093">
        <w:rPr>
          <w:i/>
          <w:iCs/>
          <w:lang w:val="pt-PT"/>
        </w:rPr>
        <w:t>land_riscos.MAT22_DEMZGPIA</w:t>
      </w:r>
      <w:r w:rsidR="00E47093" w:rsidRPr="00E47093">
        <w:rPr>
          <w:lang w:val="pt-PT"/>
        </w:rPr>
        <w:t xml:space="preserve"> </w:t>
      </w:r>
      <w:r w:rsidRPr="00E47093">
        <w:rPr>
          <w:lang w:val="pt-PT"/>
        </w:rPr>
        <w:t xml:space="preserve">pelas variáveis </w:t>
      </w:r>
      <w:r w:rsidRPr="00E47093">
        <w:rPr>
          <w:i/>
          <w:iCs/>
          <w:lang w:val="pt-PT"/>
        </w:rPr>
        <w:t>ccli_grupo</w:t>
      </w:r>
      <w:r w:rsidRPr="00E47093">
        <w:rPr>
          <w:lang w:val="pt-PT"/>
        </w:rPr>
        <w:t xml:space="preserve"> e </w:t>
      </w:r>
      <w:r w:rsidRPr="00E47093">
        <w:rPr>
          <w:i/>
          <w:iCs/>
          <w:lang w:val="pt-PT"/>
        </w:rPr>
        <w:t>zgrupo</w:t>
      </w:r>
      <w:r w:rsidRPr="00E47093">
        <w:rPr>
          <w:lang w:val="pt-PT"/>
        </w:rPr>
        <w:t xml:space="preserve"> respetivamente.</w:t>
      </w:r>
    </w:p>
    <w:p w14:paraId="24E97D35" w14:textId="6B898F42" w:rsidR="009D33FC" w:rsidRPr="00E47093" w:rsidRDefault="00641D69" w:rsidP="00E47093">
      <w:pPr>
        <w:jc w:val="both"/>
        <w:rPr>
          <w:lang w:val="pt-PT"/>
        </w:rPr>
      </w:pPr>
      <w:r w:rsidRPr="00641D69">
        <w:rPr>
          <w:lang w:val="pt-PT"/>
        </w:rPr>
        <w:t xml:space="preserve">Em primeira instância, os valores a aprovisionar devem ser obtidos a partir da tabela </w:t>
      </w:r>
      <w:r w:rsidR="00E47093" w:rsidRPr="00E47093">
        <w:rPr>
          <w:i/>
          <w:iCs/>
          <w:lang w:val="pt-PT"/>
        </w:rPr>
        <w:t>land_riscos.MAT22_DEMZGPIA</w:t>
      </w:r>
      <w:r w:rsidRPr="00641D69">
        <w:rPr>
          <w:lang w:val="pt-PT"/>
        </w:rPr>
        <w:t>, variável</w:t>
      </w:r>
      <w:r w:rsidR="006D0D63">
        <w:rPr>
          <w:lang w:val="pt-PT"/>
        </w:rPr>
        <w:t xml:space="preserve"> </w:t>
      </w:r>
      <w:r w:rsidR="006D0D63">
        <w:rPr>
          <w:i/>
          <w:iCs/>
          <w:lang w:val="pt-PT"/>
        </w:rPr>
        <w:t>MVDSRPRE</w:t>
      </w:r>
      <w:r w:rsidR="006D0D63">
        <w:rPr>
          <w:lang w:val="pt-PT"/>
        </w:rPr>
        <w:t>.</w:t>
      </w:r>
      <w:r w:rsidRPr="00641D69">
        <w:rPr>
          <w:lang w:val="pt-PT"/>
        </w:rPr>
        <w:t xml:space="preserve"> Caso deste cruzamento não surja nenhum registo válido, então devem ser associados os valores default para informação inexistente, tal com consta no documento </w:t>
      </w:r>
      <w:r w:rsidRPr="006D0D63">
        <w:rPr>
          <w:i/>
          <w:iCs/>
          <w:lang w:val="pt-PT"/>
        </w:rPr>
        <w:t>BST ESG Loan Tape Pillar 3.xlsx</w:t>
      </w:r>
      <w:r w:rsidRPr="00641D69">
        <w:rPr>
          <w:lang w:val="pt-PT"/>
        </w:rPr>
        <w:t>.</w:t>
      </w:r>
    </w:p>
    <w:p w14:paraId="6E6206FB" w14:textId="0E2462A8" w:rsidR="008908B1" w:rsidRPr="00E37AED" w:rsidRDefault="008908B1" w:rsidP="008908B1">
      <w:pPr>
        <w:pStyle w:val="MyHeading3"/>
        <w:jc w:val="both"/>
      </w:pPr>
      <w:r w:rsidRPr="00E37AED">
        <w:t>ISIN</w:t>
      </w:r>
    </w:p>
    <w:p w14:paraId="04172775" w14:textId="17E75725" w:rsidR="00E53F66" w:rsidRPr="00EF3A14" w:rsidRDefault="00E53F66" w:rsidP="00EF3A14">
      <w:pPr>
        <w:jc w:val="both"/>
        <w:rPr>
          <w:lang w:val="pt-PT"/>
        </w:rPr>
      </w:pPr>
      <w:r w:rsidRPr="00EF3A14">
        <w:rPr>
          <w:lang w:val="pt-PT"/>
        </w:rPr>
        <w:t>Esta variável deve se</w:t>
      </w:r>
      <w:r w:rsidR="003E76AC" w:rsidRPr="00EF3A14">
        <w:rPr>
          <w:lang w:val="pt-PT"/>
        </w:rPr>
        <w:t xml:space="preserve">r aprovisionada com base na tabela </w:t>
      </w:r>
      <w:r w:rsidR="003E76AC" w:rsidRPr="00EF3A14">
        <w:rPr>
          <w:i/>
          <w:iCs/>
          <w:lang w:val="pt-PT"/>
        </w:rPr>
        <w:t>cd_mercados.ttt35_titlgru</w:t>
      </w:r>
      <w:r w:rsidR="00546A6D" w:rsidRPr="00EF3A14">
        <w:rPr>
          <w:lang w:val="pt-PT"/>
        </w:rPr>
        <w:t>.</w:t>
      </w:r>
    </w:p>
    <w:p w14:paraId="641D1E71" w14:textId="77777777" w:rsidR="00E71BF3" w:rsidRDefault="00B344D1" w:rsidP="00EF3A14">
      <w:pPr>
        <w:jc w:val="both"/>
        <w:rPr>
          <w:lang w:val="pt-PT"/>
        </w:rPr>
      </w:pPr>
      <w:r w:rsidRPr="00EF3A14">
        <w:rPr>
          <w:lang w:val="pt-PT"/>
        </w:rPr>
        <w:t xml:space="preserve">A tabela deve ser previamente filtrada de acordo com a data de referência de execução do processo (variável </w:t>
      </w:r>
      <w:r w:rsidRPr="00EF3A14">
        <w:rPr>
          <w:i/>
          <w:iCs/>
          <w:lang w:val="pt-PT"/>
        </w:rPr>
        <w:t>data_date_part</w:t>
      </w:r>
      <w:r w:rsidRPr="00EF3A14">
        <w:rPr>
          <w:lang w:val="pt-PT"/>
        </w:rPr>
        <w:t>)</w:t>
      </w:r>
      <w:r w:rsidR="004713A0">
        <w:rPr>
          <w:lang w:val="pt-PT"/>
        </w:rPr>
        <w:t xml:space="preserve"> e </w:t>
      </w:r>
      <w:r w:rsidR="00815172">
        <w:rPr>
          <w:lang w:val="pt-PT"/>
        </w:rPr>
        <w:t>considerando também o</w:t>
      </w:r>
      <w:r w:rsidR="00E71BF3">
        <w:rPr>
          <w:lang w:val="pt-PT"/>
        </w:rPr>
        <w:t>s</w:t>
      </w:r>
      <w:r w:rsidR="00815172">
        <w:rPr>
          <w:lang w:val="pt-PT"/>
        </w:rPr>
        <w:t xml:space="preserve"> </w:t>
      </w:r>
      <w:r w:rsidR="00E71BF3">
        <w:rPr>
          <w:lang w:val="pt-PT"/>
        </w:rPr>
        <w:t xml:space="preserve">seguintes </w:t>
      </w:r>
      <w:r w:rsidR="00815172">
        <w:rPr>
          <w:lang w:val="pt-PT"/>
        </w:rPr>
        <w:t>filtro</w:t>
      </w:r>
      <w:r w:rsidR="00E71BF3">
        <w:rPr>
          <w:lang w:val="pt-PT"/>
        </w:rPr>
        <w:t>s:</w:t>
      </w:r>
    </w:p>
    <w:p w14:paraId="1279B1FC" w14:textId="75BD9836" w:rsidR="00B344D1" w:rsidRDefault="00815172" w:rsidP="0060512E">
      <w:pPr>
        <w:pStyle w:val="ListParagraph"/>
        <w:numPr>
          <w:ilvl w:val="0"/>
          <w:numId w:val="29"/>
        </w:numPr>
        <w:jc w:val="both"/>
        <w:rPr>
          <w:lang w:val="pt-PT"/>
        </w:rPr>
      </w:pPr>
      <w:r w:rsidRPr="00E71BF3">
        <w:rPr>
          <w:i/>
          <w:iCs/>
          <w:lang w:val="pt-PT"/>
        </w:rPr>
        <w:t>cgrupo in (</w:t>
      </w:r>
      <w:r w:rsidR="008B16E3" w:rsidRPr="00E71BF3">
        <w:rPr>
          <w:i/>
          <w:iCs/>
          <w:lang w:val="pt-PT"/>
        </w:rPr>
        <w:t>‘130’,’140’)</w:t>
      </w:r>
      <w:r w:rsidR="008B16E3" w:rsidRPr="00E71BF3">
        <w:rPr>
          <w:lang w:val="pt-PT"/>
        </w:rPr>
        <w:t xml:space="preserve">, códigos que dizem respeito </w:t>
      </w:r>
      <w:r w:rsidR="004F2922" w:rsidRPr="00E71BF3">
        <w:rPr>
          <w:lang w:val="pt-PT"/>
        </w:rPr>
        <w:t xml:space="preserve">a </w:t>
      </w:r>
      <w:r w:rsidR="004F2922" w:rsidRPr="00E71BF3">
        <w:rPr>
          <w:i/>
          <w:iCs/>
          <w:lang w:val="pt-PT"/>
        </w:rPr>
        <w:t>Ações – empresas residentes</w:t>
      </w:r>
      <w:r w:rsidR="004F2922" w:rsidRPr="00E71BF3">
        <w:rPr>
          <w:lang w:val="pt-PT"/>
        </w:rPr>
        <w:t xml:space="preserve"> e </w:t>
      </w:r>
      <w:r w:rsidR="004F2922" w:rsidRPr="00E71BF3">
        <w:rPr>
          <w:i/>
          <w:iCs/>
          <w:lang w:val="pt-PT"/>
        </w:rPr>
        <w:t>ações – não residentes</w:t>
      </w:r>
      <w:r w:rsidR="004F2922" w:rsidRPr="00E71BF3">
        <w:rPr>
          <w:lang w:val="pt-PT"/>
        </w:rPr>
        <w:t xml:space="preserve"> respetivamente</w:t>
      </w:r>
      <w:r w:rsidR="00E71BF3">
        <w:rPr>
          <w:lang w:val="pt-PT"/>
        </w:rPr>
        <w:t>;</w:t>
      </w:r>
    </w:p>
    <w:p w14:paraId="642C15DD" w14:textId="587C0277" w:rsidR="00E71BF3" w:rsidRDefault="00B36861" w:rsidP="0060512E">
      <w:pPr>
        <w:pStyle w:val="ListParagraph"/>
        <w:numPr>
          <w:ilvl w:val="0"/>
          <w:numId w:val="29"/>
        </w:numPr>
        <w:jc w:val="both"/>
        <w:rPr>
          <w:lang w:val="pt-PT"/>
        </w:rPr>
      </w:pPr>
      <w:r>
        <w:rPr>
          <w:i/>
          <w:iCs/>
          <w:lang w:val="pt-PT"/>
        </w:rPr>
        <w:t>icotacao = ‘S’</w:t>
      </w:r>
      <w:r>
        <w:rPr>
          <w:lang w:val="pt-PT"/>
        </w:rPr>
        <w:t xml:space="preserve"> – ações cotadas em bolsa;</w:t>
      </w:r>
    </w:p>
    <w:p w14:paraId="0C39B8D9" w14:textId="15F0EE1C" w:rsidR="00B36861" w:rsidRPr="00B36861" w:rsidRDefault="00B36861" w:rsidP="0060512E">
      <w:pPr>
        <w:pStyle w:val="ListParagraph"/>
        <w:numPr>
          <w:ilvl w:val="0"/>
          <w:numId w:val="29"/>
        </w:numPr>
        <w:jc w:val="both"/>
        <w:rPr>
          <w:lang w:val="pt-PT"/>
        </w:rPr>
      </w:pPr>
      <w:r>
        <w:rPr>
          <w:i/>
          <w:iCs/>
          <w:lang w:val="pt-PT"/>
        </w:rPr>
        <w:t>cnatur= ‘12’</w:t>
      </w:r>
      <w:r w:rsidR="00C451EE">
        <w:rPr>
          <w:i/>
          <w:iCs/>
          <w:lang w:val="pt-PT"/>
        </w:rPr>
        <w:t xml:space="preserve"> </w:t>
      </w:r>
      <w:r w:rsidR="005E0D36">
        <w:rPr>
          <w:lang w:val="pt-PT"/>
        </w:rPr>
        <w:t>– ações;</w:t>
      </w:r>
    </w:p>
    <w:p w14:paraId="69500EF7" w14:textId="1ADD11AB" w:rsidR="00B36861" w:rsidRPr="00B36861" w:rsidRDefault="00B36861" w:rsidP="0060512E">
      <w:pPr>
        <w:pStyle w:val="ListParagraph"/>
        <w:numPr>
          <w:ilvl w:val="0"/>
          <w:numId w:val="29"/>
        </w:numPr>
        <w:jc w:val="both"/>
        <w:rPr>
          <w:lang w:val="pt-PT"/>
        </w:rPr>
      </w:pPr>
      <w:r>
        <w:rPr>
          <w:i/>
          <w:iCs/>
          <w:lang w:val="pt-PT"/>
        </w:rPr>
        <w:t>dtmatur &lt;&gt; ‘0001-01-01’</w:t>
      </w:r>
      <w:r w:rsidR="00C451EE">
        <w:rPr>
          <w:lang w:val="pt-PT"/>
        </w:rPr>
        <w:t xml:space="preserve"> – data de maturidade válida; e</w:t>
      </w:r>
    </w:p>
    <w:p w14:paraId="668125AF" w14:textId="0A092804" w:rsidR="00B36861" w:rsidRPr="00E71BF3" w:rsidRDefault="00B36861" w:rsidP="0060512E">
      <w:pPr>
        <w:pStyle w:val="ListParagraph"/>
        <w:numPr>
          <w:ilvl w:val="0"/>
          <w:numId w:val="29"/>
        </w:numPr>
        <w:jc w:val="both"/>
        <w:rPr>
          <w:lang w:val="pt-PT"/>
        </w:rPr>
      </w:pPr>
      <w:r>
        <w:rPr>
          <w:i/>
          <w:iCs/>
          <w:lang w:val="pt-PT"/>
        </w:rPr>
        <w:t>dadmn</w:t>
      </w:r>
      <w:r w:rsidR="004714F7">
        <w:rPr>
          <w:i/>
          <w:iCs/>
          <w:lang w:val="pt-PT"/>
        </w:rPr>
        <w:t>e</w:t>
      </w:r>
      <w:r>
        <w:rPr>
          <w:i/>
          <w:iCs/>
          <w:lang w:val="pt-PT"/>
        </w:rPr>
        <w:t>g &lt;&gt; ‘999</w:t>
      </w:r>
      <w:r w:rsidR="00C451EE">
        <w:rPr>
          <w:i/>
          <w:iCs/>
          <w:lang w:val="pt-PT"/>
        </w:rPr>
        <w:t>9-12-31’</w:t>
      </w:r>
      <w:r w:rsidR="00C451EE">
        <w:rPr>
          <w:lang w:val="pt-PT"/>
        </w:rPr>
        <w:t xml:space="preserve"> -  data de admissão à negociação válida.</w:t>
      </w:r>
    </w:p>
    <w:p w14:paraId="055C301F" w14:textId="6EF64F4A" w:rsidR="00B21A10" w:rsidRDefault="005E0D36" w:rsidP="005A23B3">
      <w:pPr>
        <w:jc w:val="both"/>
        <w:rPr>
          <w:lang w:val="pt-PT"/>
        </w:rPr>
      </w:pPr>
      <w:r>
        <w:rPr>
          <w:lang w:val="pt-PT"/>
        </w:rPr>
        <w:t xml:space="preserve">Adicionalmente, após aplicação dos filtros acima descritos, deve seleccionar-se apenas os registos </w:t>
      </w:r>
      <w:r w:rsidR="00006B65">
        <w:rPr>
          <w:lang w:val="pt-PT"/>
        </w:rPr>
        <w:t xml:space="preserve">por </w:t>
      </w:r>
      <w:r w:rsidR="00006B65">
        <w:rPr>
          <w:i/>
          <w:iCs/>
          <w:lang w:val="pt-PT"/>
        </w:rPr>
        <w:t>zcliente</w:t>
      </w:r>
      <w:r w:rsidR="00006B65">
        <w:rPr>
          <w:lang w:val="pt-PT"/>
        </w:rPr>
        <w:t xml:space="preserve"> que apresentam a data de admissão à negociação </w:t>
      </w:r>
      <w:r w:rsidR="004714F7">
        <w:rPr>
          <w:lang w:val="pt-PT"/>
        </w:rPr>
        <w:t xml:space="preserve">mais recente (variável </w:t>
      </w:r>
      <w:r w:rsidR="004714F7">
        <w:rPr>
          <w:i/>
          <w:iCs/>
          <w:lang w:val="pt-PT"/>
        </w:rPr>
        <w:t>dadmneg</w:t>
      </w:r>
      <w:r w:rsidR="004714F7">
        <w:rPr>
          <w:lang w:val="pt-PT"/>
        </w:rPr>
        <w:t>).</w:t>
      </w:r>
    </w:p>
    <w:p w14:paraId="6A992019" w14:textId="598D247C" w:rsidR="004714F7" w:rsidRDefault="00F759CB" w:rsidP="005A23B3">
      <w:pPr>
        <w:jc w:val="both"/>
        <w:rPr>
          <w:i/>
          <w:iCs/>
          <w:lang w:val="pt-PT"/>
        </w:rPr>
      </w:pPr>
      <w:r>
        <w:rPr>
          <w:lang w:val="pt-PT"/>
        </w:rPr>
        <w:t xml:space="preserve">Finalmente, o resultado obtido é cruzado com a tabela </w:t>
      </w:r>
      <w:r w:rsidR="00E37AED" w:rsidRPr="00E47093">
        <w:rPr>
          <w:i/>
          <w:iCs/>
          <w:lang w:val="pt-PT"/>
        </w:rPr>
        <w:t>lt003_entity</w:t>
      </w:r>
      <w:r w:rsidR="00E37AED">
        <w:rPr>
          <w:lang w:val="pt-PT"/>
        </w:rPr>
        <w:t xml:space="preserve"> por </w:t>
      </w:r>
      <w:r w:rsidR="00E37AED">
        <w:rPr>
          <w:i/>
          <w:iCs/>
          <w:lang w:val="pt-PT"/>
        </w:rPr>
        <w:t>zcliente</w:t>
      </w:r>
      <w:r w:rsidR="00E37AED">
        <w:rPr>
          <w:lang w:val="pt-PT"/>
        </w:rPr>
        <w:t xml:space="preserve">. A condição de aprovisionamento encontra-se descrita no documento </w:t>
      </w:r>
      <w:r w:rsidR="00E37AED" w:rsidRPr="0091053D">
        <w:rPr>
          <w:i/>
          <w:iCs/>
          <w:lang w:val="pt-PT"/>
        </w:rPr>
        <w:t>BST ESG Loan Tape Pillar 3.xlsx</w:t>
      </w:r>
    </w:p>
    <w:p w14:paraId="70F3159A" w14:textId="08270BA3" w:rsidR="006E0E3C" w:rsidRPr="000167A9" w:rsidRDefault="00D07D24" w:rsidP="006E0E3C">
      <w:pPr>
        <w:pStyle w:val="MyHeading3"/>
        <w:jc w:val="both"/>
        <w:rPr>
          <w:lang w:val="pt-PT"/>
        </w:rPr>
      </w:pPr>
      <w:r w:rsidRPr="00D07D24">
        <w:rPr>
          <w:lang w:val="pt-PT"/>
        </w:rPr>
        <w:t>FLG_GRP_NFRD_APPLCBLTY</w:t>
      </w:r>
      <w:r>
        <w:rPr>
          <w:lang w:val="pt-PT"/>
        </w:rPr>
        <w:t xml:space="preserve">, </w:t>
      </w:r>
      <w:r w:rsidR="000167A9" w:rsidRPr="000167A9">
        <w:rPr>
          <w:lang w:val="pt-PT"/>
        </w:rPr>
        <w:t>GRP_EMSSNS_SCP1, GRP_EMSSNS_SCP</w:t>
      </w:r>
      <w:r w:rsidR="000167A9">
        <w:rPr>
          <w:lang w:val="pt-PT"/>
        </w:rPr>
        <w:t xml:space="preserve">2 </w:t>
      </w:r>
      <w:r w:rsidR="000167A9" w:rsidRPr="000167A9">
        <w:rPr>
          <w:lang w:val="pt-PT"/>
        </w:rPr>
        <w:t>e GRP_EMSSNS_SCP</w:t>
      </w:r>
      <w:r w:rsidR="000167A9">
        <w:rPr>
          <w:lang w:val="pt-PT"/>
        </w:rPr>
        <w:t>3</w:t>
      </w:r>
    </w:p>
    <w:p w14:paraId="3890A0C5" w14:textId="192529AF" w:rsidR="006E0E3C" w:rsidRDefault="006E0E3C" w:rsidP="006E0E3C">
      <w:pPr>
        <w:jc w:val="both"/>
        <w:rPr>
          <w:lang w:val="pt-PT"/>
        </w:rPr>
      </w:pPr>
      <w:r w:rsidRPr="00EF3A14">
        <w:rPr>
          <w:lang w:val="pt-PT"/>
        </w:rPr>
        <w:t>Esta</w:t>
      </w:r>
      <w:r w:rsidR="002508AC">
        <w:rPr>
          <w:lang w:val="pt-PT"/>
        </w:rPr>
        <w:t>s</w:t>
      </w:r>
      <w:r w:rsidRPr="00EF3A14">
        <w:rPr>
          <w:lang w:val="pt-PT"/>
        </w:rPr>
        <w:t xml:space="preserve"> variáve</w:t>
      </w:r>
      <w:r w:rsidR="002508AC">
        <w:rPr>
          <w:lang w:val="pt-PT"/>
        </w:rPr>
        <w:t>is</w:t>
      </w:r>
      <w:r w:rsidRPr="00EF3A14">
        <w:rPr>
          <w:lang w:val="pt-PT"/>
        </w:rPr>
        <w:t xml:space="preserve"> deve</w:t>
      </w:r>
      <w:r w:rsidR="002508AC">
        <w:rPr>
          <w:lang w:val="pt-PT"/>
        </w:rPr>
        <w:t>m</w:t>
      </w:r>
      <w:r w:rsidRPr="00EF3A14">
        <w:rPr>
          <w:lang w:val="pt-PT"/>
        </w:rPr>
        <w:t xml:space="preserve"> ser aprovisionada</w:t>
      </w:r>
      <w:r w:rsidR="002508AC">
        <w:rPr>
          <w:lang w:val="pt-PT"/>
        </w:rPr>
        <w:t>s</w:t>
      </w:r>
      <w:r w:rsidRPr="00EF3A14">
        <w:rPr>
          <w:lang w:val="pt-PT"/>
        </w:rPr>
        <w:t xml:space="preserve"> com base na tabela </w:t>
      </w:r>
      <w:r w:rsidR="002508AC" w:rsidRPr="002254FB">
        <w:rPr>
          <w:i/>
          <w:iCs/>
          <w:lang w:val="pt-PT"/>
        </w:rPr>
        <w:t>modesg_out_empr_info_nfin</w:t>
      </w:r>
      <w:r w:rsidR="002508AC" w:rsidRPr="002508AC">
        <w:rPr>
          <w:lang w:val="pt-PT"/>
        </w:rPr>
        <w:t xml:space="preserve"> do Modelo de Dados ESG</w:t>
      </w:r>
      <w:r w:rsidR="00916D23">
        <w:rPr>
          <w:lang w:val="pt-PT"/>
        </w:rPr>
        <w:t>.</w:t>
      </w:r>
    </w:p>
    <w:p w14:paraId="0842249D" w14:textId="0BB990EA" w:rsidR="00916D23" w:rsidRPr="00EF3A14" w:rsidRDefault="00916D23" w:rsidP="006E0E3C">
      <w:pPr>
        <w:jc w:val="both"/>
        <w:rPr>
          <w:lang w:val="pt-PT"/>
        </w:rPr>
      </w:pPr>
      <w:r w:rsidRPr="00916D23">
        <w:rPr>
          <w:lang w:val="pt-PT"/>
        </w:rPr>
        <w:t xml:space="preserve">O cruzamento da informação ao nível de cliente deve utilizar a variável zcliente da tabela </w:t>
      </w:r>
      <w:r w:rsidRPr="00916D23">
        <w:rPr>
          <w:i/>
          <w:iCs/>
          <w:lang w:val="pt-PT"/>
        </w:rPr>
        <w:t>modesg_out_empr_info_nfin</w:t>
      </w:r>
      <w:r w:rsidRPr="00916D23">
        <w:rPr>
          <w:lang w:val="pt-PT"/>
        </w:rPr>
        <w:t xml:space="preserve"> para estabelecer correspondência com a variável </w:t>
      </w:r>
      <w:r w:rsidRPr="00916D23">
        <w:rPr>
          <w:i/>
          <w:iCs/>
          <w:lang w:val="pt-PT"/>
        </w:rPr>
        <w:t>entty_id</w:t>
      </w:r>
      <w:r w:rsidRPr="00916D23">
        <w:rPr>
          <w:lang w:val="pt-PT"/>
        </w:rPr>
        <w:t xml:space="preserve"> da tabela </w:t>
      </w:r>
      <w:r w:rsidRPr="00916D23">
        <w:rPr>
          <w:i/>
          <w:iCs/>
          <w:lang w:val="pt-PT"/>
        </w:rPr>
        <w:t>lt003_entity</w:t>
      </w:r>
      <w:r w:rsidRPr="00916D23">
        <w:rPr>
          <w:lang w:val="pt-PT"/>
        </w:rPr>
        <w:t>.</w:t>
      </w:r>
    </w:p>
    <w:p w14:paraId="6C9EB893" w14:textId="0C8AC667" w:rsidR="006E0E3C" w:rsidRPr="00A225B3" w:rsidRDefault="006E0E3C" w:rsidP="005A23B3">
      <w:pPr>
        <w:jc w:val="both"/>
        <w:rPr>
          <w:lang w:val="pt-PT"/>
        </w:rPr>
      </w:pPr>
      <w:r w:rsidRPr="00EF3A14">
        <w:rPr>
          <w:lang w:val="pt-PT"/>
        </w:rPr>
        <w:lastRenderedPageBreak/>
        <w:t xml:space="preserve">A tabela deve ser previamente filtrada de acordo com a data de referência de execução do processo (variável </w:t>
      </w:r>
      <w:r w:rsidR="009D23E6">
        <w:rPr>
          <w:i/>
          <w:iCs/>
          <w:lang w:val="pt-PT"/>
        </w:rPr>
        <w:t>ref_date</w:t>
      </w:r>
      <w:r w:rsidRPr="00EF3A14">
        <w:rPr>
          <w:lang w:val="pt-PT"/>
        </w:rPr>
        <w:t>)</w:t>
      </w:r>
      <w:r w:rsidR="00A225B3">
        <w:rPr>
          <w:lang w:val="pt-PT"/>
        </w:rPr>
        <w:t xml:space="preserve">. </w:t>
      </w:r>
      <w:r w:rsidR="002254FB">
        <w:rPr>
          <w:lang w:val="pt-PT"/>
        </w:rPr>
        <w:t xml:space="preserve">As regras de </w:t>
      </w:r>
      <w:r>
        <w:rPr>
          <w:lang w:val="pt-PT"/>
        </w:rPr>
        <w:t>aprovisionamento encontra</w:t>
      </w:r>
      <w:r w:rsidR="002254FB">
        <w:rPr>
          <w:lang w:val="pt-PT"/>
        </w:rPr>
        <w:t>m</w:t>
      </w:r>
      <w:r>
        <w:rPr>
          <w:lang w:val="pt-PT"/>
        </w:rPr>
        <w:t xml:space="preserve">-se </w:t>
      </w:r>
      <w:r w:rsidR="002254FB">
        <w:rPr>
          <w:lang w:val="pt-PT"/>
        </w:rPr>
        <w:t xml:space="preserve">definidas </w:t>
      </w:r>
      <w:r>
        <w:rPr>
          <w:lang w:val="pt-PT"/>
        </w:rPr>
        <w:t xml:space="preserve">no documento </w:t>
      </w:r>
      <w:r w:rsidRPr="0091053D">
        <w:rPr>
          <w:i/>
          <w:iCs/>
          <w:lang w:val="pt-PT"/>
        </w:rPr>
        <w:t>BST ESG Loan Tape Pillar 3.xlsx</w:t>
      </w:r>
    </w:p>
    <w:p w14:paraId="49C9C85D" w14:textId="0D1CE006" w:rsidR="00051402" w:rsidRDefault="003878A0" w:rsidP="0027080C">
      <w:pPr>
        <w:pStyle w:val="MyHeading2"/>
        <w:jc w:val="both"/>
        <w:rPr>
          <w:color w:val="000000" w:themeColor="text1"/>
          <w:szCs w:val="24"/>
          <w:lang w:val="pt-PT"/>
        </w:rPr>
      </w:pPr>
      <w:bookmarkStart w:id="48" w:name="_Toc159260926"/>
      <w:r w:rsidRPr="003878A0">
        <w:rPr>
          <w:color w:val="000000" w:themeColor="text1"/>
          <w:szCs w:val="24"/>
          <w:lang w:val="pt-PT"/>
        </w:rPr>
        <w:t>Tabela de Proteção – lt00</w:t>
      </w:r>
      <w:r w:rsidR="0000172E">
        <w:rPr>
          <w:color w:val="000000" w:themeColor="text1"/>
          <w:szCs w:val="24"/>
          <w:lang w:val="pt-PT"/>
        </w:rPr>
        <w:t>4</w:t>
      </w:r>
      <w:r w:rsidRPr="003878A0">
        <w:rPr>
          <w:color w:val="000000" w:themeColor="text1"/>
          <w:szCs w:val="24"/>
          <w:lang w:val="pt-PT"/>
        </w:rPr>
        <w:t>_protection</w:t>
      </w:r>
      <w:bookmarkEnd w:id="48"/>
    </w:p>
    <w:p w14:paraId="5FE2E60D" w14:textId="41BE4517" w:rsidR="00E0070E" w:rsidRDefault="00692B44" w:rsidP="005548E3">
      <w:pPr>
        <w:jc w:val="both"/>
        <w:rPr>
          <w:lang w:val="pt-PT"/>
        </w:rPr>
      </w:pPr>
      <w:r>
        <w:rPr>
          <w:lang w:val="pt-PT"/>
        </w:rPr>
        <w:t xml:space="preserve">O </w:t>
      </w:r>
      <w:r w:rsidR="00404731">
        <w:rPr>
          <w:lang w:val="pt-PT"/>
        </w:rPr>
        <w:t xml:space="preserve">universo </w:t>
      </w:r>
      <w:r>
        <w:rPr>
          <w:lang w:val="pt-PT"/>
        </w:rPr>
        <w:t>original da</w:t>
      </w:r>
      <w:r w:rsidR="007D38D3">
        <w:rPr>
          <w:lang w:val="pt-PT"/>
        </w:rPr>
        <w:t xml:space="preserve"> tabela </w:t>
      </w:r>
      <w:r w:rsidR="007D38D3" w:rsidRPr="007D38D3">
        <w:rPr>
          <w:i/>
          <w:iCs/>
          <w:lang w:val="pt-PT"/>
        </w:rPr>
        <w:t>lt004_protection</w:t>
      </w:r>
      <w:r>
        <w:rPr>
          <w:i/>
          <w:iCs/>
          <w:lang w:val="pt-PT"/>
        </w:rPr>
        <w:t xml:space="preserve"> </w:t>
      </w:r>
      <w:r w:rsidRPr="00692B44">
        <w:rPr>
          <w:lang w:val="pt-PT"/>
        </w:rPr>
        <w:t>consiste apenas</w:t>
      </w:r>
      <w:r>
        <w:rPr>
          <w:i/>
          <w:iCs/>
          <w:lang w:val="pt-PT"/>
        </w:rPr>
        <w:t xml:space="preserve"> </w:t>
      </w:r>
      <w:r>
        <w:rPr>
          <w:lang w:val="pt-PT"/>
        </w:rPr>
        <w:t>nos bens que são</w:t>
      </w:r>
      <w:r w:rsidR="006613C6">
        <w:rPr>
          <w:lang w:val="pt-PT"/>
        </w:rPr>
        <w:t xml:space="preserve"> utilizados como garantias, pelo que o</w:t>
      </w:r>
      <w:r w:rsidR="00774703">
        <w:rPr>
          <w:lang w:val="pt-PT"/>
        </w:rPr>
        <w:t xml:space="preserve">s bens exclusivamente financiados não constam </w:t>
      </w:r>
      <w:r w:rsidR="006613C6">
        <w:rPr>
          <w:lang w:val="pt-PT"/>
        </w:rPr>
        <w:t xml:space="preserve">deste </w:t>
      </w:r>
      <w:r w:rsidR="00774703">
        <w:rPr>
          <w:lang w:val="pt-PT"/>
        </w:rPr>
        <w:t>universo.</w:t>
      </w:r>
      <w:r w:rsidR="004470FE">
        <w:rPr>
          <w:lang w:val="pt-PT"/>
        </w:rPr>
        <w:t xml:space="preserve"> No âmbito do reporte do Pilar 3 é necessário obter informação d</w:t>
      </w:r>
      <w:r w:rsidR="00B22D05">
        <w:rPr>
          <w:lang w:val="pt-PT"/>
        </w:rPr>
        <w:t>e tod</w:t>
      </w:r>
      <w:r w:rsidR="004470FE">
        <w:rPr>
          <w:lang w:val="pt-PT"/>
        </w:rPr>
        <w:t>os</w:t>
      </w:r>
      <w:r w:rsidR="00B22D05">
        <w:rPr>
          <w:lang w:val="pt-PT"/>
        </w:rPr>
        <w:t xml:space="preserve"> os</w:t>
      </w:r>
      <w:r w:rsidR="004470FE">
        <w:rPr>
          <w:lang w:val="pt-PT"/>
        </w:rPr>
        <w:t xml:space="preserve"> imóveis financiados, mesmo que não estejam a ser utilizados como garantias.</w:t>
      </w:r>
      <w:r w:rsidR="005548E3">
        <w:rPr>
          <w:lang w:val="pt-PT"/>
        </w:rPr>
        <w:t xml:space="preserve"> P</w:t>
      </w:r>
      <w:r w:rsidR="00E0070E">
        <w:rPr>
          <w:lang w:val="pt-PT"/>
        </w:rPr>
        <w:t>ara a obtenção do universo dos bens exclusivamente financiados</w:t>
      </w:r>
      <w:r w:rsidR="005548E3">
        <w:rPr>
          <w:lang w:val="pt-PT"/>
        </w:rPr>
        <w:t xml:space="preserve">, devem ser </w:t>
      </w:r>
      <w:r w:rsidR="003C31AA">
        <w:rPr>
          <w:lang w:val="pt-PT"/>
        </w:rPr>
        <w:t>asseguradas as seguintes atividades:</w:t>
      </w:r>
    </w:p>
    <w:p w14:paraId="7CF7D1C0" w14:textId="4FB55C1B" w:rsidR="00044DF3" w:rsidRDefault="00622101" w:rsidP="0060512E">
      <w:pPr>
        <w:pStyle w:val="ListParagraph"/>
        <w:numPr>
          <w:ilvl w:val="0"/>
          <w:numId w:val="23"/>
        </w:numPr>
        <w:jc w:val="both"/>
        <w:rPr>
          <w:lang w:val="pt-PT"/>
        </w:rPr>
      </w:pPr>
      <w:r>
        <w:rPr>
          <w:lang w:val="pt-PT"/>
        </w:rPr>
        <w:t xml:space="preserve">Tomar como ponto de partida </w:t>
      </w:r>
      <w:r w:rsidR="00044DF3">
        <w:rPr>
          <w:lang w:val="pt-PT"/>
        </w:rPr>
        <w:t xml:space="preserve">todos os instrumentos presentes no universo da tabela </w:t>
      </w:r>
      <w:r w:rsidR="00044DF3" w:rsidRPr="005548E3">
        <w:rPr>
          <w:i/>
          <w:iCs/>
          <w:lang w:val="pt-PT"/>
        </w:rPr>
        <w:t>lt002_instrument</w:t>
      </w:r>
      <w:r w:rsidR="00044DF3">
        <w:rPr>
          <w:lang w:val="pt-PT"/>
        </w:rPr>
        <w:t>;</w:t>
      </w:r>
    </w:p>
    <w:p w14:paraId="3205CA08" w14:textId="3A58073E" w:rsidR="00E0070E" w:rsidRDefault="00622101" w:rsidP="0060512E">
      <w:pPr>
        <w:pStyle w:val="ListParagraph"/>
        <w:numPr>
          <w:ilvl w:val="0"/>
          <w:numId w:val="23"/>
        </w:numPr>
        <w:jc w:val="both"/>
        <w:rPr>
          <w:lang w:val="pt-PT"/>
        </w:rPr>
      </w:pPr>
      <w:r>
        <w:rPr>
          <w:lang w:val="pt-PT"/>
        </w:rPr>
        <w:t>Realizar o c</w:t>
      </w:r>
      <w:r w:rsidR="00DE6253">
        <w:rPr>
          <w:lang w:val="pt-PT"/>
        </w:rPr>
        <w:t xml:space="preserve">ruzamento </w:t>
      </w:r>
      <w:r w:rsidR="00DB6C1F">
        <w:rPr>
          <w:lang w:val="pt-PT"/>
        </w:rPr>
        <w:t xml:space="preserve">com a tabela de </w:t>
      </w:r>
      <w:r w:rsidR="00257E5D">
        <w:rPr>
          <w:lang w:val="pt-PT"/>
        </w:rPr>
        <w:t>traçabilidade</w:t>
      </w:r>
      <w:r w:rsidR="008D7A0B">
        <w:rPr>
          <w:lang w:val="pt-PT"/>
        </w:rPr>
        <w:t xml:space="preserve"> entre </w:t>
      </w:r>
      <w:r w:rsidR="00257E5D">
        <w:rPr>
          <w:lang w:val="pt-PT"/>
        </w:rPr>
        <w:t xml:space="preserve">créditos </w:t>
      </w:r>
      <w:r w:rsidR="008D7A0B">
        <w:rPr>
          <w:lang w:val="pt-PT"/>
        </w:rPr>
        <w:t>e processo</w:t>
      </w:r>
      <w:r w:rsidR="00257E5D">
        <w:rPr>
          <w:lang w:val="pt-PT"/>
        </w:rPr>
        <w:t>s</w:t>
      </w:r>
      <w:r w:rsidR="008D7A0B">
        <w:rPr>
          <w:lang w:val="pt-PT"/>
        </w:rPr>
        <w:t xml:space="preserve">, </w:t>
      </w:r>
      <w:r w:rsidR="008D7A0B" w:rsidRPr="008D7A0B">
        <w:rPr>
          <w:i/>
          <w:iCs/>
          <w:lang w:val="pt-PT"/>
        </w:rPr>
        <w:t>cd_imv_out_trz_cred_prc</w:t>
      </w:r>
      <w:r w:rsidR="00500FCD">
        <w:rPr>
          <w:lang w:val="pt-PT"/>
        </w:rPr>
        <w:t>, através das chaves</w:t>
      </w:r>
      <w:r w:rsidR="004D1AB2">
        <w:rPr>
          <w:lang w:val="pt-PT"/>
        </w:rPr>
        <w:t xml:space="preserve"> da responsabilidade</w:t>
      </w:r>
      <w:r w:rsidR="00257E5D">
        <w:rPr>
          <w:lang w:val="pt-PT"/>
        </w:rPr>
        <w:t xml:space="preserve"> </w:t>
      </w:r>
      <w:r w:rsidR="00993502" w:rsidRPr="004D1AB2">
        <w:rPr>
          <w:i/>
          <w:iCs/>
          <w:lang w:val="pt-PT"/>
        </w:rPr>
        <w:t>cempresp, ckbalres, ckctares, ckrefresp</w:t>
      </w:r>
      <w:r w:rsidR="00993502">
        <w:rPr>
          <w:lang w:val="pt-PT"/>
        </w:rPr>
        <w:t>;</w:t>
      </w:r>
    </w:p>
    <w:p w14:paraId="11271E56" w14:textId="63D776F2" w:rsidR="00B00E0D" w:rsidRDefault="005B307E" w:rsidP="0060512E">
      <w:pPr>
        <w:pStyle w:val="ListParagraph"/>
        <w:numPr>
          <w:ilvl w:val="0"/>
          <w:numId w:val="23"/>
        </w:numPr>
        <w:jc w:val="both"/>
        <w:rPr>
          <w:lang w:val="pt-PT"/>
        </w:rPr>
      </w:pPr>
      <w:r>
        <w:rPr>
          <w:lang w:val="pt-PT"/>
        </w:rPr>
        <w:t>Realizar o c</w:t>
      </w:r>
      <w:r w:rsidR="00B00E0D">
        <w:rPr>
          <w:lang w:val="pt-PT"/>
        </w:rPr>
        <w:t xml:space="preserve">ruzamento com a tabela de </w:t>
      </w:r>
      <w:r w:rsidR="00583FEE">
        <w:rPr>
          <w:lang w:val="pt-PT"/>
        </w:rPr>
        <w:t>traçabilidade</w:t>
      </w:r>
      <w:r w:rsidR="00B00E0D">
        <w:rPr>
          <w:lang w:val="pt-PT"/>
        </w:rPr>
        <w:t xml:space="preserve"> entre processo e be</w:t>
      </w:r>
      <w:r w:rsidR="00583FEE">
        <w:rPr>
          <w:lang w:val="pt-PT"/>
        </w:rPr>
        <w:t>ns imóveis</w:t>
      </w:r>
      <w:r w:rsidR="007E412E">
        <w:rPr>
          <w:lang w:val="pt-PT"/>
        </w:rPr>
        <w:t xml:space="preserve"> </w:t>
      </w:r>
      <w:r w:rsidR="007E412E" w:rsidRPr="007E412E">
        <w:rPr>
          <w:i/>
          <w:iCs/>
          <w:lang w:val="pt-PT"/>
        </w:rPr>
        <w:t>cd_imv_out_trz_prc_bens_imv</w:t>
      </w:r>
      <w:r w:rsidR="00B00E0D">
        <w:rPr>
          <w:lang w:val="pt-PT"/>
        </w:rPr>
        <w:t xml:space="preserve">, </w:t>
      </w:r>
      <w:r w:rsidR="00993502">
        <w:rPr>
          <w:lang w:val="pt-PT"/>
        </w:rPr>
        <w:t xml:space="preserve">através das chaves </w:t>
      </w:r>
      <w:r w:rsidR="004D1AB2">
        <w:rPr>
          <w:lang w:val="pt-PT"/>
        </w:rPr>
        <w:t>de process</w:t>
      </w:r>
      <w:r w:rsidR="000E483C">
        <w:rPr>
          <w:lang w:val="pt-PT"/>
        </w:rPr>
        <w:t xml:space="preserve">o </w:t>
      </w:r>
      <w:r w:rsidR="000E483C">
        <w:rPr>
          <w:i/>
          <w:iCs/>
          <w:lang w:val="pt-PT"/>
        </w:rPr>
        <w:t>cempresa, ckbalcao, cknumcta, comp_id_gar</w:t>
      </w:r>
      <w:r w:rsidR="000E483C">
        <w:rPr>
          <w:lang w:val="pt-PT"/>
        </w:rPr>
        <w:t>;</w:t>
      </w:r>
    </w:p>
    <w:p w14:paraId="4E49F445" w14:textId="7D034921" w:rsidR="00327890" w:rsidRDefault="00327890" w:rsidP="0060512E">
      <w:pPr>
        <w:pStyle w:val="ListParagraph"/>
        <w:numPr>
          <w:ilvl w:val="0"/>
          <w:numId w:val="23"/>
        </w:numPr>
        <w:jc w:val="both"/>
        <w:rPr>
          <w:lang w:val="pt-PT"/>
        </w:rPr>
      </w:pPr>
      <w:r>
        <w:rPr>
          <w:lang w:val="pt-PT"/>
        </w:rPr>
        <w:t>Filtrar a tabela resultante para obter os bens exclusivamente financiados</w:t>
      </w:r>
      <w:r w:rsidR="005B5D33">
        <w:rPr>
          <w:lang w:val="pt-PT"/>
        </w:rPr>
        <w:t xml:space="preserve"> através das flags</w:t>
      </w:r>
      <w:r>
        <w:rPr>
          <w:lang w:val="pt-PT"/>
        </w:rPr>
        <w:t xml:space="preserve"> </w:t>
      </w:r>
      <w:r>
        <w:rPr>
          <w:i/>
          <w:iCs/>
          <w:lang w:val="pt-PT"/>
        </w:rPr>
        <w:t>flg_fin = 1</w:t>
      </w:r>
      <w:r>
        <w:rPr>
          <w:lang w:val="pt-PT"/>
        </w:rPr>
        <w:t xml:space="preserve"> e </w:t>
      </w:r>
      <w:r w:rsidR="00E21AA6" w:rsidRPr="00E21AA6">
        <w:rPr>
          <w:i/>
          <w:iCs/>
          <w:lang w:val="pt-PT"/>
        </w:rPr>
        <w:t>flg_</w:t>
      </w:r>
      <w:r w:rsidR="00713C76">
        <w:rPr>
          <w:i/>
          <w:iCs/>
          <w:lang w:val="pt-PT"/>
        </w:rPr>
        <w:t>exec</w:t>
      </w:r>
      <w:r w:rsidR="00E21AA6">
        <w:rPr>
          <w:lang w:val="pt-PT"/>
        </w:rPr>
        <w:t xml:space="preserve"> = 0 e </w:t>
      </w:r>
      <w:r w:rsidR="00E21AA6" w:rsidRPr="00E21AA6">
        <w:rPr>
          <w:i/>
          <w:iCs/>
          <w:lang w:val="pt-PT"/>
        </w:rPr>
        <w:t>flg_col</w:t>
      </w:r>
      <w:r w:rsidR="00E21AA6">
        <w:rPr>
          <w:lang w:val="pt-PT"/>
        </w:rPr>
        <w:t xml:space="preserve"> = 0 e </w:t>
      </w:r>
      <w:r w:rsidR="00E21AA6" w:rsidRPr="00E21AA6">
        <w:rPr>
          <w:i/>
          <w:iCs/>
          <w:lang w:val="pt-PT"/>
        </w:rPr>
        <w:t>flg_pro</w:t>
      </w:r>
      <w:r w:rsidR="00E21AA6">
        <w:rPr>
          <w:lang w:val="pt-PT"/>
        </w:rPr>
        <w:t xml:space="preserve"> = 0.</w:t>
      </w:r>
    </w:p>
    <w:p w14:paraId="34236677" w14:textId="44567660" w:rsidR="004470FE" w:rsidRDefault="004470FE" w:rsidP="00CD4260">
      <w:pPr>
        <w:spacing w:after="0" w:line="240" w:lineRule="auto"/>
        <w:jc w:val="both"/>
        <w:rPr>
          <w:lang w:val="pt-PT"/>
        </w:rPr>
      </w:pPr>
      <w:r w:rsidRPr="004470FE">
        <w:rPr>
          <w:lang w:val="pt-PT"/>
        </w:rPr>
        <w:t xml:space="preserve">Adicionalmente, é necessário assegurar que todas as relações entre instrumentos e bens exclusivamente financiados </w:t>
      </w:r>
      <w:r w:rsidR="00501CC5">
        <w:rPr>
          <w:lang w:val="pt-PT"/>
        </w:rPr>
        <w:t xml:space="preserve">obtidos através do método anterior </w:t>
      </w:r>
      <w:r w:rsidRPr="004470FE">
        <w:rPr>
          <w:lang w:val="pt-PT"/>
        </w:rPr>
        <w:t xml:space="preserve">são adicionadas à tabela </w:t>
      </w:r>
      <w:r w:rsidRPr="004470FE">
        <w:rPr>
          <w:i/>
          <w:iCs/>
          <w:lang w:val="pt-PT"/>
        </w:rPr>
        <w:t>lt006_instr_prot</w:t>
      </w:r>
      <w:r w:rsidR="00882C0F">
        <w:rPr>
          <w:lang w:val="pt-PT"/>
        </w:rPr>
        <w:t>, de acordo com as chaves atualmente consideradas. A</w:t>
      </w:r>
      <w:r w:rsidR="00E30F91">
        <w:rPr>
          <w:lang w:val="pt-PT"/>
        </w:rPr>
        <w:t xml:space="preserve"> variável </w:t>
      </w:r>
      <w:r w:rsidR="00E30F91" w:rsidRPr="00E30F91">
        <w:rPr>
          <w:i/>
          <w:iCs/>
          <w:lang w:val="pt-PT"/>
        </w:rPr>
        <w:t>PRTCTN_ALLCTD_</w:t>
      </w:r>
      <w:r w:rsidR="00E30F91" w:rsidRPr="00882C0F">
        <w:rPr>
          <w:lang w:val="pt-PT"/>
        </w:rPr>
        <w:t>VL</w:t>
      </w:r>
      <w:r w:rsidR="00882C0F">
        <w:rPr>
          <w:lang w:val="pt-PT"/>
        </w:rPr>
        <w:t>, existente n</w:t>
      </w:r>
      <w:r w:rsidR="00501CC5" w:rsidRPr="00882C0F">
        <w:rPr>
          <w:lang w:val="pt-PT"/>
        </w:rPr>
        <w:t>esta</w:t>
      </w:r>
      <w:r w:rsidR="00501CC5">
        <w:rPr>
          <w:lang w:val="pt-PT"/>
        </w:rPr>
        <w:t xml:space="preserve"> tabela</w:t>
      </w:r>
      <w:r w:rsidR="00882C0F">
        <w:rPr>
          <w:lang w:val="pt-PT"/>
        </w:rPr>
        <w:t>,</w:t>
      </w:r>
      <w:r w:rsidR="00501CC5">
        <w:rPr>
          <w:lang w:val="pt-PT"/>
        </w:rPr>
        <w:t xml:space="preserve"> t</w:t>
      </w:r>
      <w:r w:rsidR="00E30F91">
        <w:rPr>
          <w:lang w:val="pt-PT"/>
        </w:rPr>
        <w:t xml:space="preserve">erá um valor </w:t>
      </w:r>
      <w:r w:rsidR="00CD4260" w:rsidRPr="00CD4260">
        <w:rPr>
          <w:rFonts w:ascii="Calibri" w:eastAsia="Times New Roman" w:hAnsi="Calibri" w:cs="Calibri"/>
          <w:i/>
          <w:iCs/>
          <w:color w:val="000000"/>
          <w:sz w:val="22"/>
          <w:lang w:val="pt-PT" w:eastAsia="pt-PT"/>
        </w:rPr>
        <w:t>99999999999</w:t>
      </w:r>
      <w:r w:rsidR="00E30F91">
        <w:rPr>
          <w:lang w:val="pt-PT"/>
        </w:rPr>
        <w:t xml:space="preserve">, </w:t>
      </w:r>
      <w:r w:rsidR="00DD6C19">
        <w:rPr>
          <w:lang w:val="pt-PT"/>
        </w:rPr>
        <w:t xml:space="preserve">considerando que </w:t>
      </w:r>
      <w:r w:rsidR="00E30F91">
        <w:rPr>
          <w:lang w:val="pt-PT"/>
        </w:rPr>
        <w:t xml:space="preserve">para estes bens não existe um valor </w:t>
      </w:r>
      <w:r w:rsidR="00E60C21">
        <w:rPr>
          <w:lang w:val="pt-PT"/>
        </w:rPr>
        <w:t>alocado à proteção do respetivo instrumento.</w:t>
      </w:r>
    </w:p>
    <w:p w14:paraId="1FBE6F53" w14:textId="77777777" w:rsidR="00DD6C19" w:rsidRPr="00CD4260" w:rsidRDefault="00DD6C19" w:rsidP="00CD4260">
      <w:pPr>
        <w:spacing w:after="0" w:line="240" w:lineRule="auto"/>
        <w:jc w:val="both"/>
        <w:rPr>
          <w:rFonts w:ascii="Calibri" w:eastAsia="Times New Roman" w:hAnsi="Calibri" w:cs="Calibri"/>
          <w:i/>
          <w:iCs/>
          <w:color w:val="000000"/>
          <w:sz w:val="22"/>
          <w:lang w:val="pt-PT" w:eastAsia="pt-PT"/>
        </w:rPr>
      </w:pPr>
    </w:p>
    <w:p w14:paraId="11FF9C20" w14:textId="6C8151F8" w:rsidR="004470FE" w:rsidRPr="00752F91" w:rsidRDefault="005548E3" w:rsidP="004470FE">
      <w:pPr>
        <w:jc w:val="both"/>
        <w:rPr>
          <w:lang w:val="pt-PT"/>
        </w:rPr>
      </w:pPr>
      <w:r>
        <w:rPr>
          <w:lang w:val="pt-PT"/>
        </w:rPr>
        <w:t xml:space="preserve">A seleção do universo </w:t>
      </w:r>
      <w:r w:rsidR="00E60C21">
        <w:rPr>
          <w:lang w:val="pt-PT"/>
        </w:rPr>
        <w:t xml:space="preserve">deverá ser parametrizável, de acordo com os reportes a produzir. </w:t>
      </w:r>
      <w:r w:rsidR="00DD6C19">
        <w:rPr>
          <w:lang w:val="pt-PT"/>
        </w:rPr>
        <w:t>Para tal, o modelo d</w:t>
      </w:r>
      <w:r w:rsidR="00C56B4D">
        <w:rPr>
          <w:lang w:val="pt-PT"/>
        </w:rPr>
        <w:t xml:space="preserve">e dados da tabela lt0004_protection deve ser estendido para conter as </w:t>
      </w:r>
      <w:r w:rsidR="005F38AF">
        <w:rPr>
          <w:lang w:val="pt-PT"/>
        </w:rPr>
        <w:t>flags que definem o tipo de relação do bem com o Banco (</w:t>
      </w:r>
      <w:r w:rsidR="005F38AF">
        <w:rPr>
          <w:i/>
          <w:iCs/>
          <w:lang w:val="pt-PT"/>
        </w:rPr>
        <w:t>flg_</w:t>
      </w:r>
      <w:r w:rsidR="005F38AF" w:rsidRPr="005F38AF">
        <w:rPr>
          <w:lang w:val="pt-PT"/>
        </w:rPr>
        <w:t>fin</w:t>
      </w:r>
      <w:r w:rsidR="005F38AF">
        <w:rPr>
          <w:lang w:val="pt-PT"/>
        </w:rPr>
        <w:t xml:space="preserve">, </w:t>
      </w:r>
      <w:r w:rsidR="005F38AF">
        <w:rPr>
          <w:i/>
          <w:iCs/>
          <w:lang w:val="pt-PT"/>
        </w:rPr>
        <w:t>flg_</w:t>
      </w:r>
      <w:r w:rsidR="005F38AF" w:rsidRPr="005F38AF">
        <w:rPr>
          <w:lang w:val="pt-PT"/>
        </w:rPr>
        <w:t>adj</w:t>
      </w:r>
      <w:r w:rsidR="005F38AF">
        <w:rPr>
          <w:lang w:val="pt-PT"/>
        </w:rPr>
        <w:t xml:space="preserve">, </w:t>
      </w:r>
      <w:r w:rsidR="005F38AF">
        <w:rPr>
          <w:i/>
          <w:iCs/>
          <w:lang w:val="pt-PT"/>
        </w:rPr>
        <w:t>flg_</w:t>
      </w:r>
      <w:r w:rsidR="005F38AF" w:rsidRPr="005F38AF">
        <w:rPr>
          <w:lang w:val="pt-PT"/>
        </w:rPr>
        <w:t>col</w:t>
      </w:r>
      <w:r w:rsidR="005F38AF">
        <w:rPr>
          <w:lang w:val="pt-PT"/>
        </w:rPr>
        <w:t xml:space="preserve">, </w:t>
      </w:r>
      <w:r w:rsidR="005F38AF" w:rsidRPr="009E06D0">
        <w:rPr>
          <w:i/>
          <w:iCs/>
          <w:lang w:val="pt-PT"/>
        </w:rPr>
        <w:t>flg</w:t>
      </w:r>
      <w:r w:rsidR="009E06D0" w:rsidRPr="009E06D0">
        <w:rPr>
          <w:i/>
          <w:iCs/>
          <w:lang w:val="pt-PT"/>
        </w:rPr>
        <w:t>_</w:t>
      </w:r>
      <w:r w:rsidR="009E06D0">
        <w:rPr>
          <w:i/>
          <w:iCs/>
          <w:lang w:val="pt-PT"/>
        </w:rPr>
        <w:t>own).</w:t>
      </w:r>
      <w:r w:rsidR="00752F91">
        <w:rPr>
          <w:lang w:val="pt-PT"/>
        </w:rPr>
        <w:t xml:space="preserve"> Sempre que estas variáveis forem identificadas, então tal significa que </w:t>
      </w:r>
      <w:r w:rsidR="006B131D">
        <w:rPr>
          <w:lang w:val="pt-PT"/>
        </w:rPr>
        <w:t>os bens exclusivamente financiados devem ser adicionados ao universo.</w:t>
      </w:r>
    </w:p>
    <w:p w14:paraId="0BF9222B" w14:textId="71745302" w:rsidR="003A3744" w:rsidRDefault="002961FB" w:rsidP="00444D66">
      <w:pPr>
        <w:jc w:val="both"/>
        <w:rPr>
          <w:lang w:val="pt-PT"/>
        </w:rPr>
      </w:pPr>
      <w:r>
        <w:rPr>
          <w:lang w:val="pt-PT"/>
        </w:rPr>
        <w:t xml:space="preserve">Para cruzar as variáveis cuja fonte são as tabelas </w:t>
      </w:r>
      <w:r w:rsidRPr="0060327F">
        <w:rPr>
          <w:i/>
          <w:iCs/>
          <w:lang w:val="pt-PT"/>
        </w:rPr>
        <w:t>modesg_out_bens_imoveis</w:t>
      </w:r>
      <w:r>
        <w:rPr>
          <w:i/>
          <w:iCs/>
          <w:lang w:val="pt-PT"/>
        </w:rPr>
        <w:t xml:space="preserve">, </w:t>
      </w:r>
      <w:r w:rsidRPr="0060327F">
        <w:rPr>
          <w:i/>
          <w:iCs/>
          <w:lang w:val="pt-PT"/>
        </w:rPr>
        <w:t>modesg_out_emss_vcls</w:t>
      </w:r>
      <w:r>
        <w:rPr>
          <w:i/>
          <w:iCs/>
          <w:lang w:val="pt-PT"/>
        </w:rPr>
        <w:t xml:space="preserve"> </w:t>
      </w:r>
      <w:r w:rsidR="007D0113">
        <w:rPr>
          <w:lang w:val="pt-PT"/>
        </w:rPr>
        <w:t xml:space="preserve">do Modelo de Dados ESG e a tabela </w:t>
      </w:r>
      <w:r w:rsidRPr="000B1982">
        <w:rPr>
          <w:i/>
          <w:iCs/>
          <w:lang w:val="pt-PT"/>
        </w:rPr>
        <w:t>cd_imv_out_certif</w:t>
      </w:r>
      <w:r>
        <w:rPr>
          <w:i/>
          <w:iCs/>
          <w:lang w:val="pt-PT"/>
        </w:rPr>
        <w:t xml:space="preserve"> </w:t>
      </w:r>
      <w:r w:rsidRPr="00EC4BDE">
        <w:rPr>
          <w:lang w:val="pt-PT"/>
        </w:rPr>
        <w:t xml:space="preserve">do </w:t>
      </w:r>
      <w:r w:rsidR="007D0113">
        <w:rPr>
          <w:lang w:val="pt-PT"/>
        </w:rPr>
        <w:t>Modelo de Dados de bens imóveis</w:t>
      </w:r>
      <w:r w:rsidR="0051108D">
        <w:rPr>
          <w:lang w:val="pt-PT"/>
        </w:rPr>
        <w:t xml:space="preserve">, é necessário fazer a ligação entre as </w:t>
      </w:r>
      <w:r w:rsidR="005C0B5A">
        <w:rPr>
          <w:lang w:val="pt-PT"/>
        </w:rPr>
        <w:t xml:space="preserve">chaves das tabelas. </w:t>
      </w:r>
      <w:r w:rsidR="003A3744" w:rsidRPr="00894655">
        <w:rPr>
          <w:lang w:val="pt-PT"/>
        </w:rPr>
        <w:t>Cada registo nesta</w:t>
      </w:r>
      <w:r w:rsidR="00DC0B53">
        <w:rPr>
          <w:lang w:val="pt-PT"/>
        </w:rPr>
        <w:t>s</w:t>
      </w:r>
      <w:r w:rsidR="003A3744" w:rsidRPr="00894655">
        <w:rPr>
          <w:lang w:val="pt-PT"/>
        </w:rPr>
        <w:t xml:space="preserve"> tabela</w:t>
      </w:r>
      <w:r w:rsidR="00DC0B53">
        <w:rPr>
          <w:lang w:val="pt-PT"/>
        </w:rPr>
        <w:t>s</w:t>
      </w:r>
      <w:r w:rsidR="003A3744" w:rsidRPr="00894655">
        <w:rPr>
          <w:lang w:val="pt-PT"/>
        </w:rPr>
        <w:t xml:space="preserve"> representa </w:t>
      </w:r>
      <w:r w:rsidR="003A3744">
        <w:rPr>
          <w:lang w:val="pt-PT"/>
        </w:rPr>
        <w:t>um bem, portanto</w:t>
      </w:r>
      <w:r w:rsidR="003A3744" w:rsidRPr="00894655">
        <w:rPr>
          <w:lang w:val="pt-PT"/>
        </w:rPr>
        <w:t xml:space="preserve"> combinação dos campos </w:t>
      </w:r>
      <w:r w:rsidR="003A3744" w:rsidRPr="0072495C">
        <w:rPr>
          <w:i/>
          <w:iCs/>
          <w:lang w:val="pt-PT"/>
        </w:rPr>
        <w:t>cempbem</w:t>
      </w:r>
      <w:r w:rsidR="003A3744" w:rsidRPr="00894655">
        <w:rPr>
          <w:lang w:val="pt-PT"/>
        </w:rPr>
        <w:t xml:space="preserve">, </w:t>
      </w:r>
      <w:r w:rsidR="003A3744" w:rsidRPr="0072495C">
        <w:rPr>
          <w:i/>
          <w:iCs/>
          <w:lang w:val="pt-PT"/>
        </w:rPr>
        <w:t>ckbalbem</w:t>
      </w:r>
      <w:r w:rsidR="003A3744" w:rsidRPr="00894655">
        <w:rPr>
          <w:lang w:val="pt-PT"/>
        </w:rPr>
        <w:t xml:space="preserve">, </w:t>
      </w:r>
      <w:r w:rsidR="003A3744" w:rsidRPr="0072495C">
        <w:rPr>
          <w:i/>
          <w:iCs/>
          <w:lang w:val="pt-PT"/>
        </w:rPr>
        <w:t>ckctabem</w:t>
      </w:r>
      <w:r w:rsidR="003A3744" w:rsidRPr="00894655">
        <w:rPr>
          <w:lang w:val="pt-PT"/>
        </w:rPr>
        <w:t xml:space="preserve"> e </w:t>
      </w:r>
      <w:r w:rsidR="003A3744" w:rsidRPr="0072495C">
        <w:rPr>
          <w:i/>
          <w:iCs/>
          <w:lang w:val="pt-PT"/>
        </w:rPr>
        <w:t>ckrefbem</w:t>
      </w:r>
      <w:r w:rsidR="003A3744">
        <w:rPr>
          <w:lang w:val="pt-PT"/>
        </w:rPr>
        <w:t>, constitui a chave da tabela, complementada com a respetiva data de referência da informação (variável ref_date). O cruzamento deve ser feito com a variável PRTCTN_ID</w:t>
      </w:r>
      <w:r w:rsidR="00DC0B53">
        <w:rPr>
          <w:lang w:val="pt-PT"/>
        </w:rPr>
        <w:t xml:space="preserve"> da tabela </w:t>
      </w:r>
      <w:r w:rsidR="00DC0B53" w:rsidRPr="005C0B5A">
        <w:rPr>
          <w:i/>
          <w:iCs/>
          <w:lang w:val="pt-PT"/>
        </w:rPr>
        <w:t>lt004</w:t>
      </w:r>
      <w:r w:rsidR="005C0B5A" w:rsidRPr="005C0B5A">
        <w:rPr>
          <w:i/>
          <w:iCs/>
          <w:lang w:val="pt-PT"/>
        </w:rPr>
        <w:t>_protection</w:t>
      </w:r>
      <w:r w:rsidR="003A3744">
        <w:rPr>
          <w:lang w:val="pt-PT"/>
        </w:rPr>
        <w:t xml:space="preserve">, tendo em conta a concatenação das </w:t>
      </w:r>
      <w:r w:rsidR="00DC0B53">
        <w:rPr>
          <w:lang w:val="pt-PT"/>
        </w:rPr>
        <w:t xml:space="preserve">4 </w:t>
      </w:r>
      <w:r w:rsidR="003A3744">
        <w:rPr>
          <w:lang w:val="pt-PT"/>
        </w:rPr>
        <w:t>variáveis</w:t>
      </w:r>
      <w:r w:rsidR="00DC0B53">
        <w:rPr>
          <w:lang w:val="pt-PT"/>
        </w:rPr>
        <w:t xml:space="preserve"> indicadas</w:t>
      </w:r>
      <w:r w:rsidR="003A3744">
        <w:rPr>
          <w:lang w:val="pt-PT"/>
        </w:rPr>
        <w:t>.</w:t>
      </w:r>
      <w:r w:rsidR="00DC0B53">
        <w:rPr>
          <w:lang w:val="pt-PT"/>
        </w:rPr>
        <w:t xml:space="preserve"> A ligação terá </w:t>
      </w:r>
      <w:r w:rsidR="005C0B5A">
        <w:rPr>
          <w:lang w:val="pt-PT"/>
        </w:rPr>
        <w:t>de</w:t>
      </w:r>
      <w:r w:rsidR="00DC0B53">
        <w:rPr>
          <w:lang w:val="pt-PT"/>
        </w:rPr>
        <w:t xml:space="preserve"> ser feita também tendo em conta a data de referência.</w:t>
      </w:r>
    </w:p>
    <w:p w14:paraId="3A096FED" w14:textId="0714C733" w:rsidR="0038587A" w:rsidRPr="0060327F" w:rsidRDefault="0038587A" w:rsidP="00444D66">
      <w:pPr>
        <w:jc w:val="both"/>
        <w:rPr>
          <w:lang w:val="pt-PT"/>
        </w:rPr>
      </w:pPr>
      <w:r>
        <w:rPr>
          <w:lang w:val="pt-PT"/>
        </w:rPr>
        <w:t>As novas variáveis a considerar devem ser aprovisionadas de acordo com os mapeamentos definidos no documento BST ESG Loan Tape Pilar 3.xlsx, colunas TABELA/FICHEIRO (nome da tabela fonte ou parametrização)</w:t>
      </w:r>
    </w:p>
    <w:p w14:paraId="76358D78" w14:textId="0A53713E" w:rsidR="00161C00" w:rsidRDefault="005625F2" w:rsidP="0027080C">
      <w:pPr>
        <w:pStyle w:val="MyHeading3"/>
        <w:jc w:val="both"/>
      </w:pPr>
      <w:r w:rsidRPr="005625F2">
        <w:t xml:space="preserve">TYP_EP_SCR, </w:t>
      </w:r>
      <w:r w:rsidR="00191090" w:rsidRPr="00A72A2B">
        <w:t>EP_SCR</w:t>
      </w:r>
      <w:r w:rsidR="00191090">
        <w:t xml:space="preserve">, </w:t>
      </w:r>
      <w:r w:rsidRPr="005625F2">
        <w:t>TYP_EPC_LBL</w:t>
      </w:r>
      <w:r>
        <w:t xml:space="preserve">, </w:t>
      </w:r>
      <w:r w:rsidRPr="005625F2">
        <w:t>EPC_LBL</w:t>
      </w:r>
    </w:p>
    <w:p w14:paraId="041EBCB7" w14:textId="77777777" w:rsidR="00AD2974" w:rsidRDefault="008A78BA" w:rsidP="00AD2974">
      <w:pPr>
        <w:jc w:val="both"/>
        <w:rPr>
          <w:lang w:val="pt-PT"/>
        </w:rPr>
      </w:pPr>
      <w:r>
        <w:rPr>
          <w:lang w:val="pt-PT"/>
        </w:rPr>
        <w:t xml:space="preserve">A fonte de dados para aprovisionamento destas variáveis é a tabela </w:t>
      </w:r>
      <w:r w:rsidRPr="000B1982">
        <w:rPr>
          <w:i/>
          <w:iCs/>
          <w:lang w:val="pt-PT"/>
        </w:rPr>
        <w:t>cd_imv_out_certif</w:t>
      </w:r>
      <w:r>
        <w:rPr>
          <w:i/>
          <w:iCs/>
          <w:lang w:val="pt-PT"/>
        </w:rPr>
        <w:t xml:space="preserve"> </w:t>
      </w:r>
      <w:r w:rsidRPr="00EC4BDE">
        <w:rPr>
          <w:lang w:val="pt-PT"/>
        </w:rPr>
        <w:t xml:space="preserve">do </w:t>
      </w:r>
      <w:r>
        <w:rPr>
          <w:lang w:val="pt-PT"/>
        </w:rPr>
        <w:t>Modelo de Dados de bens imóveis.</w:t>
      </w:r>
      <w:r w:rsidRPr="000B1982">
        <w:rPr>
          <w:lang w:val="pt-PT"/>
        </w:rPr>
        <w:t xml:space="preserve"> </w:t>
      </w:r>
      <w:r w:rsidR="00AD2974">
        <w:rPr>
          <w:lang w:val="pt-PT"/>
        </w:rPr>
        <w:t xml:space="preserve"> </w:t>
      </w:r>
    </w:p>
    <w:p w14:paraId="23B198F4" w14:textId="072361C8" w:rsidR="00AD2974" w:rsidRDefault="00AD2974" w:rsidP="00AD2974">
      <w:pPr>
        <w:jc w:val="both"/>
        <w:rPr>
          <w:lang w:val="pt-PT"/>
        </w:rPr>
      </w:pPr>
      <w:r w:rsidRPr="00894655">
        <w:rPr>
          <w:lang w:val="pt-PT"/>
        </w:rPr>
        <w:t xml:space="preserve">Cada registo nesta tabela representa </w:t>
      </w:r>
      <w:r>
        <w:rPr>
          <w:lang w:val="pt-PT"/>
        </w:rPr>
        <w:t>um bem,</w:t>
      </w:r>
      <w:r w:rsidR="004A79DC">
        <w:rPr>
          <w:lang w:val="pt-PT"/>
        </w:rPr>
        <w:t xml:space="preserve"> através da </w:t>
      </w:r>
      <w:r w:rsidRPr="00894655">
        <w:rPr>
          <w:lang w:val="pt-PT"/>
        </w:rPr>
        <w:t xml:space="preserve">combinação dos campos </w:t>
      </w:r>
      <w:r w:rsidRPr="0072495C">
        <w:rPr>
          <w:i/>
          <w:iCs/>
          <w:lang w:val="pt-PT"/>
        </w:rPr>
        <w:t>cempbem</w:t>
      </w:r>
      <w:r w:rsidRPr="00894655">
        <w:rPr>
          <w:lang w:val="pt-PT"/>
        </w:rPr>
        <w:t xml:space="preserve">, </w:t>
      </w:r>
      <w:r w:rsidRPr="0072495C">
        <w:rPr>
          <w:i/>
          <w:iCs/>
          <w:lang w:val="pt-PT"/>
        </w:rPr>
        <w:t>ckbalbem</w:t>
      </w:r>
      <w:r w:rsidRPr="00894655">
        <w:rPr>
          <w:lang w:val="pt-PT"/>
        </w:rPr>
        <w:t xml:space="preserve">, </w:t>
      </w:r>
      <w:r w:rsidRPr="0072495C">
        <w:rPr>
          <w:i/>
          <w:iCs/>
          <w:lang w:val="pt-PT"/>
        </w:rPr>
        <w:t>ckctabem</w:t>
      </w:r>
      <w:r w:rsidRPr="00894655">
        <w:rPr>
          <w:lang w:val="pt-PT"/>
        </w:rPr>
        <w:t xml:space="preserve"> e </w:t>
      </w:r>
      <w:r w:rsidRPr="0072495C">
        <w:rPr>
          <w:i/>
          <w:iCs/>
          <w:lang w:val="pt-PT"/>
        </w:rPr>
        <w:t>ckrefbem</w:t>
      </w:r>
      <w:r>
        <w:rPr>
          <w:lang w:val="pt-PT"/>
        </w:rPr>
        <w:t xml:space="preserve">, </w:t>
      </w:r>
      <w:r w:rsidR="004A79DC">
        <w:rPr>
          <w:lang w:val="pt-PT"/>
        </w:rPr>
        <w:t xml:space="preserve">que </w:t>
      </w:r>
      <w:r>
        <w:rPr>
          <w:lang w:val="pt-PT"/>
        </w:rPr>
        <w:t xml:space="preserve">constitui a chave da tabela, complementada com a respetiva data de referência da informação (variável </w:t>
      </w:r>
      <w:r w:rsidRPr="004A79DC">
        <w:rPr>
          <w:i/>
          <w:iCs/>
          <w:u w:val="single"/>
          <w:lang w:val="pt-PT"/>
        </w:rPr>
        <w:t>ref_date</w:t>
      </w:r>
      <w:r>
        <w:rPr>
          <w:lang w:val="pt-PT"/>
        </w:rPr>
        <w:t xml:space="preserve">). O cruzamento deve ser feito com a variável 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</w:t>
      </w:r>
      <w:r w:rsidR="004A79DC">
        <w:rPr>
          <w:lang w:val="pt-PT"/>
        </w:rPr>
        <w:t xml:space="preserve"> e considerando a data de referência.</w:t>
      </w:r>
    </w:p>
    <w:p w14:paraId="41DE44E0" w14:textId="40C0B10A" w:rsidR="00191090" w:rsidRPr="000F096A" w:rsidRDefault="001C65FE" w:rsidP="0027080C">
      <w:pPr>
        <w:jc w:val="both"/>
        <w:rPr>
          <w:lang w:val="pt-PT"/>
        </w:rPr>
      </w:pPr>
      <w:r>
        <w:rPr>
          <w:lang w:val="pt-PT"/>
        </w:rPr>
        <w:lastRenderedPageBreak/>
        <w:t>Deve considerar-se</w:t>
      </w:r>
      <w:r w:rsidR="0036306D">
        <w:rPr>
          <w:lang w:val="pt-PT"/>
        </w:rPr>
        <w:t xml:space="preserve"> valores da tabela de parametrização </w:t>
      </w:r>
      <w:r w:rsidR="0036306D">
        <w:rPr>
          <w:i/>
          <w:iCs/>
          <w:lang w:val="pt-PT"/>
        </w:rPr>
        <w:t>cd_loan_tapes_bce.</w:t>
      </w:r>
      <w:r w:rsidR="0036306D">
        <w:rPr>
          <w:lang w:val="pt-PT"/>
        </w:rPr>
        <w:t xml:space="preserve">tabela </w:t>
      </w:r>
      <w:r w:rsidR="0036306D" w:rsidRPr="007D18CD">
        <w:rPr>
          <w:i/>
          <w:iCs/>
          <w:lang w:val="pt-PT"/>
        </w:rPr>
        <w:t>lt803_codigos_lt</w:t>
      </w:r>
      <w:r w:rsidR="00AD1599">
        <w:rPr>
          <w:lang w:val="pt-PT"/>
        </w:rPr>
        <w:t xml:space="preserve"> e as regras descritas no documento </w:t>
      </w:r>
      <w:r w:rsidR="00A72A2B" w:rsidRPr="00A72A2B">
        <w:rPr>
          <w:i/>
          <w:iCs/>
          <w:lang w:val="pt-PT"/>
        </w:rPr>
        <w:t>BST ESG Loan Tape Pillar 3.xlsx</w:t>
      </w:r>
      <w:r w:rsidR="00A72A2B">
        <w:rPr>
          <w:lang w:val="pt-PT"/>
        </w:rPr>
        <w:t>.</w:t>
      </w:r>
    </w:p>
    <w:p w14:paraId="7AD4ECDA" w14:textId="77777777" w:rsidR="000678A3" w:rsidRPr="000F096A" w:rsidRDefault="000678A3" w:rsidP="0027080C">
      <w:pPr>
        <w:pStyle w:val="MyHeading3"/>
        <w:jc w:val="both"/>
        <w:rPr>
          <w:lang w:val="pt-PT"/>
        </w:rPr>
      </w:pPr>
      <w:r w:rsidRPr="000F096A">
        <w:rPr>
          <w:lang w:val="pt-PT"/>
        </w:rPr>
        <w:t>EMSSNS_SCP1_PRTCTN, EMSSNS_SCP2_PRTCTN, EMSSNS_SCP3_PRTCTN</w:t>
      </w:r>
    </w:p>
    <w:p w14:paraId="59C63AED" w14:textId="41503F85" w:rsidR="00A72A2B" w:rsidRPr="00BF1BE1" w:rsidRDefault="00A72A2B" w:rsidP="00A72A2B">
      <w:pPr>
        <w:jc w:val="both"/>
        <w:rPr>
          <w:lang w:val="pt-PT"/>
        </w:rPr>
      </w:pPr>
      <w:r>
        <w:rPr>
          <w:lang w:val="pt-PT"/>
        </w:rPr>
        <w:t>A</w:t>
      </w:r>
      <w:r w:rsidR="00BF1BE1">
        <w:rPr>
          <w:lang w:val="pt-PT"/>
        </w:rPr>
        <w:t>s</w:t>
      </w:r>
      <w:r>
        <w:rPr>
          <w:lang w:val="pt-PT"/>
        </w:rPr>
        <w:t xml:space="preserve"> fonte</w:t>
      </w:r>
      <w:r w:rsidR="00BF1BE1">
        <w:rPr>
          <w:lang w:val="pt-PT"/>
        </w:rPr>
        <w:t>s</w:t>
      </w:r>
      <w:r>
        <w:rPr>
          <w:lang w:val="pt-PT"/>
        </w:rPr>
        <w:t xml:space="preserve"> de dados para aprovisionamento destas variáveis</w:t>
      </w:r>
      <w:r w:rsidR="00BF1BE1">
        <w:rPr>
          <w:lang w:val="pt-PT"/>
        </w:rPr>
        <w:t xml:space="preserve"> são</w:t>
      </w:r>
      <w:r>
        <w:rPr>
          <w:lang w:val="pt-PT"/>
        </w:rPr>
        <w:t xml:space="preserve"> a</w:t>
      </w:r>
      <w:r w:rsidR="00BF1BE1">
        <w:rPr>
          <w:lang w:val="pt-PT"/>
        </w:rPr>
        <w:t>s</w:t>
      </w:r>
      <w:r>
        <w:rPr>
          <w:lang w:val="pt-PT"/>
        </w:rPr>
        <w:t xml:space="preserve"> tabela</w:t>
      </w:r>
      <w:r w:rsidR="00BF1BE1">
        <w:rPr>
          <w:lang w:val="pt-PT"/>
        </w:rPr>
        <w:t>s</w:t>
      </w:r>
      <w:r>
        <w:rPr>
          <w:lang w:val="pt-PT"/>
        </w:rPr>
        <w:t xml:space="preserve"> </w:t>
      </w:r>
      <w:r w:rsidRPr="0060327F">
        <w:rPr>
          <w:i/>
          <w:iCs/>
          <w:lang w:val="pt-PT"/>
        </w:rPr>
        <w:t>modesg_out_bens_imoveis</w:t>
      </w:r>
      <w:r>
        <w:rPr>
          <w:i/>
          <w:iCs/>
          <w:lang w:val="pt-PT"/>
        </w:rPr>
        <w:t xml:space="preserve"> </w:t>
      </w:r>
      <w:r w:rsidR="00BF1BE1">
        <w:rPr>
          <w:lang w:val="pt-PT"/>
        </w:rPr>
        <w:t xml:space="preserve">e </w:t>
      </w:r>
      <w:r w:rsidRPr="0060327F">
        <w:rPr>
          <w:i/>
          <w:iCs/>
          <w:lang w:val="pt-PT"/>
        </w:rPr>
        <w:t>modesg_out_emss_vcls</w:t>
      </w:r>
      <w:r>
        <w:rPr>
          <w:i/>
          <w:iCs/>
          <w:lang w:val="pt-PT"/>
        </w:rPr>
        <w:t xml:space="preserve"> </w:t>
      </w:r>
      <w:r w:rsidR="00BF1BE1">
        <w:rPr>
          <w:lang w:val="pt-PT"/>
        </w:rPr>
        <w:t>do modelo de dados verde.</w:t>
      </w:r>
    </w:p>
    <w:p w14:paraId="0E832F9C" w14:textId="06B84E3E" w:rsidR="00A72A2B" w:rsidRDefault="00A72A2B" w:rsidP="0027080C">
      <w:pPr>
        <w:jc w:val="both"/>
        <w:rPr>
          <w:lang w:val="pt-PT"/>
        </w:rPr>
      </w:pPr>
      <w:r w:rsidRPr="00894655">
        <w:rPr>
          <w:lang w:val="pt-PT"/>
        </w:rPr>
        <w:t>Cada registo nesta</w:t>
      </w:r>
      <w:r w:rsidR="00BF1BE1">
        <w:rPr>
          <w:lang w:val="pt-PT"/>
        </w:rPr>
        <w:t>s</w:t>
      </w:r>
      <w:r w:rsidRPr="00894655">
        <w:rPr>
          <w:lang w:val="pt-PT"/>
        </w:rPr>
        <w:t xml:space="preserve"> tabela</w:t>
      </w:r>
      <w:r w:rsidR="00BF1BE1">
        <w:rPr>
          <w:lang w:val="pt-PT"/>
        </w:rPr>
        <w:t>s</w:t>
      </w:r>
      <w:r w:rsidRPr="00894655">
        <w:rPr>
          <w:lang w:val="pt-PT"/>
        </w:rPr>
        <w:t xml:space="preserve"> representa </w:t>
      </w:r>
      <w:r>
        <w:rPr>
          <w:lang w:val="pt-PT"/>
        </w:rPr>
        <w:t xml:space="preserve">um bem, através da </w:t>
      </w:r>
      <w:r w:rsidRPr="00894655">
        <w:rPr>
          <w:lang w:val="pt-PT"/>
        </w:rPr>
        <w:t xml:space="preserve">combinação dos campos </w:t>
      </w:r>
      <w:r w:rsidRPr="0072495C">
        <w:rPr>
          <w:i/>
          <w:iCs/>
          <w:lang w:val="pt-PT"/>
        </w:rPr>
        <w:t>cempbem</w:t>
      </w:r>
      <w:r w:rsidRPr="00894655">
        <w:rPr>
          <w:lang w:val="pt-PT"/>
        </w:rPr>
        <w:t xml:space="preserve">, </w:t>
      </w:r>
      <w:r w:rsidRPr="0072495C">
        <w:rPr>
          <w:i/>
          <w:iCs/>
          <w:lang w:val="pt-PT"/>
        </w:rPr>
        <w:t>ckbalbem</w:t>
      </w:r>
      <w:r w:rsidRPr="00894655">
        <w:rPr>
          <w:lang w:val="pt-PT"/>
        </w:rPr>
        <w:t xml:space="preserve">, </w:t>
      </w:r>
      <w:r w:rsidRPr="0072495C">
        <w:rPr>
          <w:i/>
          <w:iCs/>
          <w:lang w:val="pt-PT"/>
        </w:rPr>
        <w:t>ckctabem</w:t>
      </w:r>
      <w:r w:rsidRPr="00894655">
        <w:rPr>
          <w:lang w:val="pt-PT"/>
        </w:rPr>
        <w:t xml:space="preserve"> e </w:t>
      </w:r>
      <w:r w:rsidRPr="0072495C">
        <w:rPr>
          <w:i/>
          <w:iCs/>
          <w:lang w:val="pt-PT"/>
        </w:rPr>
        <w:t>ckrefbem</w:t>
      </w:r>
      <w:r>
        <w:rPr>
          <w:lang w:val="pt-PT"/>
        </w:rPr>
        <w:t>, que constitui a chave da</w:t>
      </w:r>
      <w:r w:rsidR="00FA7BA9">
        <w:rPr>
          <w:lang w:val="pt-PT"/>
        </w:rPr>
        <w:t>s</w:t>
      </w:r>
      <w:r>
        <w:rPr>
          <w:lang w:val="pt-PT"/>
        </w:rPr>
        <w:t xml:space="preserve"> tabela</w:t>
      </w:r>
      <w:r w:rsidR="00FA7BA9">
        <w:rPr>
          <w:lang w:val="pt-PT"/>
        </w:rPr>
        <w:t>s</w:t>
      </w:r>
      <w:r>
        <w:rPr>
          <w:lang w:val="pt-PT"/>
        </w:rPr>
        <w:t xml:space="preserve">, complementada com a respetiva data de referência da informação (variável </w:t>
      </w:r>
      <w:r w:rsidRPr="004A79DC">
        <w:rPr>
          <w:i/>
          <w:iCs/>
          <w:u w:val="single"/>
          <w:lang w:val="pt-PT"/>
        </w:rPr>
        <w:t>ref_date</w:t>
      </w:r>
      <w:r>
        <w:rPr>
          <w:lang w:val="pt-PT"/>
        </w:rPr>
        <w:t xml:space="preserve">). O cruzamento deve ser feito com a variável 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 e considerando a data de referência.</w:t>
      </w:r>
    </w:p>
    <w:p w14:paraId="504F2EE6" w14:textId="557CBB7D" w:rsidR="00A16CEE" w:rsidRDefault="00A16CEE" w:rsidP="0027080C">
      <w:pPr>
        <w:jc w:val="both"/>
        <w:rPr>
          <w:lang w:val="pt-PT"/>
        </w:rPr>
      </w:pPr>
      <w:r>
        <w:rPr>
          <w:lang w:val="pt-PT"/>
        </w:rPr>
        <w:t xml:space="preserve">Os mapeamentos devem ser realizados de acordo com o especificado no documento </w:t>
      </w:r>
      <w:r w:rsidRPr="00A72A2B">
        <w:rPr>
          <w:i/>
          <w:iCs/>
          <w:lang w:val="pt-PT"/>
        </w:rPr>
        <w:t>BST ESG Loan Tape Pillar 3.xlsx</w:t>
      </w:r>
      <w:r>
        <w:rPr>
          <w:lang w:val="pt-PT"/>
        </w:rPr>
        <w:t>.</w:t>
      </w:r>
    </w:p>
    <w:p w14:paraId="73CF4031" w14:textId="0A0237FF" w:rsidR="001676B1" w:rsidRPr="002F2673" w:rsidRDefault="001676B1" w:rsidP="0027080C">
      <w:pPr>
        <w:pStyle w:val="MyHeading3"/>
        <w:jc w:val="both"/>
      </w:pPr>
      <w:r w:rsidRPr="002F2673">
        <w:t>FLG_ACT_PHYSCL_RSK, FLG_CHRNC_PHYSCL_RSK</w:t>
      </w:r>
    </w:p>
    <w:p w14:paraId="44581445" w14:textId="122AFAD8" w:rsidR="00A42A46" w:rsidRPr="00BF1BE1" w:rsidRDefault="00A42A46" w:rsidP="00A42A46">
      <w:pPr>
        <w:jc w:val="both"/>
        <w:rPr>
          <w:lang w:val="pt-PT"/>
        </w:rPr>
      </w:pPr>
      <w:r>
        <w:rPr>
          <w:lang w:val="pt-PT"/>
        </w:rPr>
        <w:t xml:space="preserve">A fonte de dados para aprovisionamento destas variáveis é a tabela </w:t>
      </w:r>
      <w:r w:rsidRPr="0060327F">
        <w:rPr>
          <w:i/>
          <w:iCs/>
          <w:lang w:val="pt-PT"/>
        </w:rPr>
        <w:t>modesg_out_bens_imoveis</w:t>
      </w:r>
      <w:r>
        <w:rPr>
          <w:i/>
          <w:iCs/>
          <w:lang w:val="pt-PT"/>
        </w:rPr>
        <w:t xml:space="preserve"> </w:t>
      </w:r>
      <w:r>
        <w:rPr>
          <w:lang w:val="pt-PT"/>
        </w:rPr>
        <w:t>do modelo de dados verde.</w:t>
      </w:r>
    </w:p>
    <w:p w14:paraId="020E7D74" w14:textId="23DBFF62" w:rsidR="00A42A46" w:rsidRDefault="00A42A46" w:rsidP="00A42A46">
      <w:pPr>
        <w:jc w:val="both"/>
        <w:rPr>
          <w:lang w:val="pt-PT"/>
        </w:rPr>
      </w:pPr>
      <w:r w:rsidRPr="00894655">
        <w:rPr>
          <w:lang w:val="pt-PT"/>
        </w:rPr>
        <w:t xml:space="preserve">Cada registo nesta tabela representa </w:t>
      </w:r>
      <w:r>
        <w:rPr>
          <w:lang w:val="pt-PT"/>
        </w:rPr>
        <w:t xml:space="preserve">um bem, através da </w:t>
      </w:r>
      <w:r w:rsidRPr="00894655">
        <w:rPr>
          <w:lang w:val="pt-PT"/>
        </w:rPr>
        <w:t xml:space="preserve">combinação dos campos </w:t>
      </w:r>
      <w:r w:rsidRPr="0072495C">
        <w:rPr>
          <w:i/>
          <w:iCs/>
          <w:lang w:val="pt-PT"/>
        </w:rPr>
        <w:t>cempbem</w:t>
      </w:r>
      <w:r w:rsidRPr="00894655">
        <w:rPr>
          <w:lang w:val="pt-PT"/>
        </w:rPr>
        <w:t xml:space="preserve">, </w:t>
      </w:r>
      <w:r w:rsidRPr="0072495C">
        <w:rPr>
          <w:i/>
          <w:iCs/>
          <w:lang w:val="pt-PT"/>
        </w:rPr>
        <w:t>ckbalbem</w:t>
      </w:r>
      <w:r w:rsidRPr="00894655">
        <w:rPr>
          <w:lang w:val="pt-PT"/>
        </w:rPr>
        <w:t xml:space="preserve">, </w:t>
      </w:r>
      <w:r w:rsidRPr="0072495C">
        <w:rPr>
          <w:i/>
          <w:iCs/>
          <w:lang w:val="pt-PT"/>
        </w:rPr>
        <w:t>ckctabem</w:t>
      </w:r>
      <w:r w:rsidRPr="00894655">
        <w:rPr>
          <w:lang w:val="pt-PT"/>
        </w:rPr>
        <w:t xml:space="preserve"> e </w:t>
      </w:r>
      <w:r w:rsidRPr="0072495C">
        <w:rPr>
          <w:i/>
          <w:iCs/>
          <w:lang w:val="pt-PT"/>
        </w:rPr>
        <w:t>ckrefbem</w:t>
      </w:r>
      <w:r>
        <w:rPr>
          <w:lang w:val="pt-PT"/>
        </w:rPr>
        <w:t xml:space="preserve">, que constitui a chave da tabela, complementada com a respetiva data de referência da informação (variável </w:t>
      </w:r>
      <w:r w:rsidRPr="004A79DC">
        <w:rPr>
          <w:i/>
          <w:iCs/>
          <w:u w:val="single"/>
          <w:lang w:val="pt-PT"/>
        </w:rPr>
        <w:t>ref_date</w:t>
      </w:r>
      <w:r>
        <w:rPr>
          <w:lang w:val="pt-PT"/>
        </w:rPr>
        <w:t xml:space="preserve">). O cruzamento deve ser feito com a variável 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 e considerando a data de referência.</w:t>
      </w:r>
    </w:p>
    <w:p w14:paraId="37B9D9E5" w14:textId="77777777" w:rsidR="00CD62FF" w:rsidRPr="000F096A" w:rsidRDefault="00CD62FF" w:rsidP="00CD62FF">
      <w:pPr>
        <w:jc w:val="both"/>
        <w:rPr>
          <w:lang w:val="pt-PT"/>
        </w:rPr>
      </w:pPr>
      <w:r>
        <w:rPr>
          <w:lang w:val="pt-PT"/>
        </w:rPr>
        <w:t xml:space="preserve">Deve considerar-se valores da tabela de parametrização </w:t>
      </w:r>
      <w:r>
        <w:rPr>
          <w:i/>
          <w:iCs/>
          <w:lang w:val="pt-PT"/>
        </w:rPr>
        <w:t>cd_loan_tapes_bce.</w:t>
      </w:r>
      <w:r>
        <w:rPr>
          <w:lang w:val="pt-PT"/>
        </w:rPr>
        <w:t xml:space="preserve">tabela </w:t>
      </w:r>
      <w:r w:rsidRPr="007D18CD">
        <w:rPr>
          <w:i/>
          <w:iCs/>
          <w:lang w:val="pt-PT"/>
        </w:rPr>
        <w:t>lt803_codigos_lt</w:t>
      </w:r>
      <w:r>
        <w:rPr>
          <w:lang w:val="pt-PT"/>
        </w:rPr>
        <w:t xml:space="preserve"> e as regras descritas no documento </w:t>
      </w:r>
      <w:r w:rsidRPr="00A72A2B">
        <w:rPr>
          <w:i/>
          <w:iCs/>
          <w:lang w:val="pt-PT"/>
        </w:rPr>
        <w:t>BST ESG Loan Tape Pillar 3.xlsx</w:t>
      </w:r>
      <w:r>
        <w:rPr>
          <w:lang w:val="pt-PT"/>
        </w:rPr>
        <w:t>.</w:t>
      </w:r>
    </w:p>
    <w:p w14:paraId="3EBDEAFA" w14:textId="595F1D7C" w:rsidR="00996DDB" w:rsidRDefault="00996DDB" w:rsidP="0027080C">
      <w:pPr>
        <w:pStyle w:val="MyHeading3"/>
        <w:rPr>
          <w:lang w:val="pt-PT"/>
        </w:rPr>
      </w:pPr>
      <w:r w:rsidRPr="00996DDB">
        <w:rPr>
          <w:lang w:val="pt-PT"/>
        </w:rPr>
        <w:t>MTHD_USD_PRTCTN_SCP_</w:t>
      </w:r>
      <w:r>
        <w:rPr>
          <w:lang w:val="pt-PT"/>
        </w:rPr>
        <w:t>1,</w:t>
      </w:r>
      <w:r w:rsidR="0027080C">
        <w:rPr>
          <w:lang w:val="pt-PT"/>
        </w:rPr>
        <w:t xml:space="preserve"> </w:t>
      </w:r>
      <w:r w:rsidRPr="00996DDB">
        <w:rPr>
          <w:lang w:val="pt-PT"/>
        </w:rPr>
        <w:t>MTHD_USD_PRTCTN_SCP_</w:t>
      </w:r>
      <w:r>
        <w:rPr>
          <w:lang w:val="pt-PT"/>
        </w:rPr>
        <w:t xml:space="preserve">2, </w:t>
      </w:r>
      <w:r w:rsidRPr="00996DDB">
        <w:rPr>
          <w:lang w:val="pt-PT"/>
        </w:rPr>
        <w:t>MTHD_USD_PRTCTN_SCP_</w:t>
      </w:r>
      <w:r>
        <w:rPr>
          <w:lang w:val="pt-PT"/>
        </w:rPr>
        <w:t>3</w:t>
      </w:r>
    </w:p>
    <w:p w14:paraId="56A8D3E6" w14:textId="77777777" w:rsidR="005D50FD" w:rsidRPr="00BF1BE1" w:rsidRDefault="005D50FD" w:rsidP="005D50FD">
      <w:pPr>
        <w:jc w:val="both"/>
        <w:rPr>
          <w:lang w:val="pt-PT"/>
        </w:rPr>
      </w:pPr>
      <w:r>
        <w:rPr>
          <w:lang w:val="pt-PT"/>
        </w:rPr>
        <w:t xml:space="preserve">As fontes de dados para aprovisionamento destas variáveis são as tabelas </w:t>
      </w:r>
      <w:r w:rsidRPr="0060327F">
        <w:rPr>
          <w:i/>
          <w:iCs/>
          <w:lang w:val="pt-PT"/>
        </w:rPr>
        <w:t>modesg_out_bens_imoveis</w:t>
      </w:r>
      <w:r>
        <w:rPr>
          <w:i/>
          <w:iCs/>
          <w:lang w:val="pt-PT"/>
        </w:rPr>
        <w:t xml:space="preserve"> </w:t>
      </w:r>
      <w:r>
        <w:rPr>
          <w:lang w:val="pt-PT"/>
        </w:rPr>
        <w:t xml:space="preserve">e </w:t>
      </w:r>
      <w:r w:rsidRPr="0060327F">
        <w:rPr>
          <w:i/>
          <w:iCs/>
          <w:lang w:val="pt-PT"/>
        </w:rPr>
        <w:t>modesg_out_emss_vcls</w:t>
      </w:r>
      <w:r>
        <w:rPr>
          <w:i/>
          <w:iCs/>
          <w:lang w:val="pt-PT"/>
        </w:rPr>
        <w:t xml:space="preserve"> </w:t>
      </w:r>
      <w:r>
        <w:rPr>
          <w:lang w:val="pt-PT"/>
        </w:rPr>
        <w:t>do modelo de dados verde.</w:t>
      </w:r>
    </w:p>
    <w:p w14:paraId="25D60A4E" w14:textId="77777777" w:rsidR="005D50FD" w:rsidRDefault="005D50FD" w:rsidP="005D50FD">
      <w:pPr>
        <w:jc w:val="both"/>
        <w:rPr>
          <w:lang w:val="pt-PT"/>
        </w:rPr>
      </w:pPr>
      <w:r w:rsidRPr="00894655">
        <w:rPr>
          <w:lang w:val="pt-PT"/>
        </w:rPr>
        <w:t>Cada registo nesta</w:t>
      </w:r>
      <w:r>
        <w:rPr>
          <w:lang w:val="pt-PT"/>
        </w:rPr>
        <w:t>s</w:t>
      </w:r>
      <w:r w:rsidRPr="00894655">
        <w:rPr>
          <w:lang w:val="pt-PT"/>
        </w:rPr>
        <w:t xml:space="preserve"> tabela</w:t>
      </w:r>
      <w:r>
        <w:rPr>
          <w:lang w:val="pt-PT"/>
        </w:rPr>
        <w:t>s</w:t>
      </w:r>
      <w:r w:rsidRPr="00894655">
        <w:rPr>
          <w:lang w:val="pt-PT"/>
        </w:rPr>
        <w:t xml:space="preserve"> representa </w:t>
      </w:r>
      <w:r>
        <w:rPr>
          <w:lang w:val="pt-PT"/>
        </w:rPr>
        <w:t xml:space="preserve">um bem, através da </w:t>
      </w:r>
      <w:r w:rsidRPr="00894655">
        <w:rPr>
          <w:lang w:val="pt-PT"/>
        </w:rPr>
        <w:t xml:space="preserve">combinação dos campos </w:t>
      </w:r>
      <w:r w:rsidRPr="0072495C">
        <w:rPr>
          <w:i/>
          <w:iCs/>
          <w:lang w:val="pt-PT"/>
        </w:rPr>
        <w:t>cempbem</w:t>
      </w:r>
      <w:r w:rsidRPr="00894655">
        <w:rPr>
          <w:lang w:val="pt-PT"/>
        </w:rPr>
        <w:t xml:space="preserve">, </w:t>
      </w:r>
      <w:r w:rsidRPr="0072495C">
        <w:rPr>
          <w:i/>
          <w:iCs/>
          <w:lang w:val="pt-PT"/>
        </w:rPr>
        <w:t>ckbalbem</w:t>
      </w:r>
      <w:r w:rsidRPr="00894655">
        <w:rPr>
          <w:lang w:val="pt-PT"/>
        </w:rPr>
        <w:t xml:space="preserve">, </w:t>
      </w:r>
      <w:r w:rsidRPr="0072495C">
        <w:rPr>
          <w:i/>
          <w:iCs/>
          <w:lang w:val="pt-PT"/>
        </w:rPr>
        <w:t>ckctabem</w:t>
      </w:r>
      <w:r w:rsidRPr="00894655">
        <w:rPr>
          <w:lang w:val="pt-PT"/>
        </w:rPr>
        <w:t xml:space="preserve"> e </w:t>
      </w:r>
      <w:r w:rsidRPr="0072495C">
        <w:rPr>
          <w:i/>
          <w:iCs/>
          <w:lang w:val="pt-PT"/>
        </w:rPr>
        <w:t>ckrefbem</w:t>
      </w:r>
      <w:r>
        <w:rPr>
          <w:lang w:val="pt-PT"/>
        </w:rPr>
        <w:t xml:space="preserve">, que constitui a chave das tabelas, complementada com a respetiva data de referência da informação (variável </w:t>
      </w:r>
      <w:r w:rsidRPr="004A79DC">
        <w:rPr>
          <w:i/>
          <w:iCs/>
          <w:u w:val="single"/>
          <w:lang w:val="pt-PT"/>
        </w:rPr>
        <w:t>ref_date</w:t>
      </w:r>
      <w:r>
        <w:rPr>
          <w:lang w:val="pt-PT"/>
        </w:rPr>
        <w:t xml:space="preserve">). O cruzamento deve ser feito com a variável 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 e considerando a data de referência.</w:t>
      </w:r>
    </w:p>
    <w:p w14:paraId="2457C838" w14:textId="389D31DA" w:rsidR="005D50FD" w:rsidRDefault="005D50FD" w:rsidP="00C878B8">
      <w:pPr>
        <w:jc w:val="both"/>
        <w:rPr>
          <w:lang w:val="pt-PT"/>
        </w:rPr>
      </w:pPr>
      <w:r>
        <w:rPr>
          <w:lang w:val="pt-PT"/>
        </w:rPr>
        <w:t xml:space="preserve">Os mapeamentos devem ser realizados de acordo com o especificado no documento </w:t>
      </w:r>
      <w:r w:rsidRPr="00A72A2B">
        <w:rPr>
          <w:i/>
          <w:iCs/>
          <w:lang w:val="pt-PT"/>
        </w:rPr>
        <w:t>BST ESG Loan Tape Pillar 3.xlsx</w:t>
      </w:r>
      <w:r>
        <w:rPr>
          <w:lang w:val="pt-PT"/>
        </w:rPr>
        <w:t>.</w:t>
      </w:r>
    </w:p>
    <w:p w14:paraId="2D52B054" w14:textId="5CC84EB0" w:rsidR="00206AEA" w:rsidRPr="00B325CC" w:rsidRDefault="00206AEA" w:rsidP="00B325CC">
      <w:pPr>
        <w:pStyle w:val="MyHeading2"/>
        <w:rPr>
          <w:color w:val="000000" w:themeColor="text1"/>
          <w:lang w:val="pt-PT"/>
        </w:rPr>
      </w:pPr>
      <w:bookmarkStart w:id="49" w:name="_Toc159260927"/>
      <w:r w:rsidRPr="00B325CC">
        <w:rPr>
          <w:color w:val="000000" w:themeColor="text1"/>
          <w:lang w:val="pt-PT"/>
        </w:rPr>
        <w:t>Tabela de instrumentos – lt002_instrument</w:t>
      </w:r>
      <w:bookmarkEnd w:id="49"/>
    </w:p>
    <w:p w14:paraId="0EC9116D" w14:textId="57FD2E39" w:rsidR="00206AEA" w:rsidRPr="00206AEA" w:rsidRDefault="00206AEA" w:rsidP="00206AEA">
      <w:pPr>
        <w:jc w:val="both"/>
        <w:rPr>
          <w:lang w:val="pt-PT"/>
        </w:rPr>
      </w:pPr>
      <w:r w:rsidRPr="00206AEA">
        <w:rPr>
          <w:lang w:val="pt-PT"/>
        </w:rPr>
        <w:t xml:space="preserve">O ponto de partida do aprovisionamento deve ser o universo atual da tabela </w:t>
      </w:r>
      <w:r w:rsidRPr="00E27C20">
        <w:rPr>
          <w:i/>
          <w:iCs/>
          <w:lang w:val="pt-PT"/>
        </w:rPr>
        <w:t>lt00</w:t>
      </w:r>
      <w:r w:rsidR="00AC5DFF" w:rsidRPr="00E27C20">
        <w:rPr>
          <w:i/>
          <w:iCs/>
          <w:lang w:val="pt-PT"/>
        </w:rPr>
        <w:t>2</w:t>
      </w:r>
      <w:r w:rsidRPr="00E27C20">
        <w:rPr>
          <w:i/>
          <w:iCs/>
          <w:lang w:val="pt-PT"/>
        </w:rPr>
        <w:t>_</w:t>
      </w:r>
      <w:r w:rsidR="00AC5DFF" w:rsidRPr="00E27C20">
        <w:rPr>
          <w:i/>
          <w:iCs/>
          <w:lang w:val="pt-PT"/>
        </w:rPr>
        <w:t>instrument</w:t>
      </w:r>
      <w:r w:rsidRPr="00206AEA">
        <w:rPr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Default="00206AEA" w:rsidP="00206AEA">
      <w:pPr>
        <w:jc w:val="both"/>
        <w:rPr>
          <w:lang w:val="pt-PT"/>
        </w:rPr>
      </w:pPr>
      <w:r w:rsidRPr="00206AEA">
        <w:rPr>
          <w:lang w:val="pt-PT"/>
        </w:rPr>
        <w:t xml:space="preserve">As novas variáveis a considerar devem ser aprovisionadas de acordo com os mapeamentos definidos no documento </w:t>
      </w:r>
      <w:r w:rsidRPr="00F66EC5">
        <w:rPr>
          <w:i/>
          <w:iCs/>
          <w:lang w:val="pt-PT"/>
        </w:rPr>
        <w:t>BST ESG Loan Tape Pilar 3.xlsx</w:t>
      </w:r>
      <w:r w:rsidRPr="00206AEA">
        <w:rPr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04A76E7E" w14:textId="04D064B7" w:rsidR="00B325CC" w:rsidRDefault="00643895" w:rsidP="00B325CC">
      <w:pPr>
        <w:pStyle w:val="MyHeading3"/>
      </w:pPr>
      <w:r w:rsidRPr="00F66EC5">
        <w:t>RSK_MTGTD_CCT</w:t>
      </w:r>
      <w:r w:rsidR="00F66EC5" w:rsidRPr="00F66EC5">
        <w:t>, RSK_MTGTD_CCP</w:t>
      </w:r>
    </w:p>
    <w:p w14:paraId="0E806CF9" w14:textId="1953BF7B" w:rsidR="002F0E89" w:rsidRDefault="00F66EC5" w:rsidP="006901B1">
      <w:pPr>
        <w:jc w:val="both"/>
        <w:rPr>
          <w:lang w:val="pt-PT"/>
        </w:rPr>
      </w:pPr>
      <w:r w:rsidRPr="00F66EC5">
        <w:rPr>
          <w:lang w:val="pt-PT"/>
        </w:rPr>
        <w:t>À data, estas variáveis d</w:t>
      </w:r>
      <w:r>
        <w:rPr>
          <w:lang w:val="pt-PT"/>
        </w:rPr>
        <w:t xml:space="preserve">evem ser aprovisionadas com os valores </w:t>
      </w:r>
      <w:r>
        <w:rPr>
          <w:i/>
          <w:iCs/>
          <w:lang w:val="pt-PT"/>
        </w:rPr>
        <w:t>default</w:t>
      </w:r>
      <w:r>
        <w:rPr>
          <w:lang w:val="pt-PT"/>
        </w:rPr>
        <w:t xml:space="preserve"> que constam no ficheiro </w:t>
      </w:r>
      <w:r w:rsidRPr="00F66EC5">
        <w:rPr>
          <w:i/>
          <w:iCs/>
          <w:lang w:val="pt-PT"/>
        </w:rPr>
        <w:t>BST ESG Loan Tape Pilar 3.xlsx</w:t>
      </w:r>
      <w:r>
        <w:rPr>
          <w:lang w:val="pt-PT"/>
        </w:rPr>
        <w:t>.</w:t>
      </w:r>
    </w:p>
    <w:p w14:paraId="6D2B97C0" w14:textId="13C98198" w:rsidR="00034B02" w:rsidRDefault="00034B02" w:rsidP="00034B02">
      <w:pPr>
        <w:pStyle w:val="MyHeading3"/>
      </w:pPr>
      <w:r w:rsidRPr="00034B02">
        <w:lastRenderedPageBreak/>
        <w:t>ENVRNMNTL_OBJCTV</w:t>
      </w:r>
      <w:r>
        <w:t>,</w:t>
      </w:r>
      <w:r w:rsidR="006901B1">
        <w:t xml:space="preserve"> </w:t>
      </w:r>
      <w:r w:rsidR="006901B1" w:rsidRPr="006901B1">
        <w:t>TYP_ACTVTY</w:t>
      </w:r>
    </w:p>
    <w:p w14:paraId="1435E0D2" w14:textId="080FD7D4" w:rsidR="006901B1" w:rsidRPr="006901B1" w:rsidRDefault="006901B1" w:rsidP="006901B1">
      <w:pPr>
        <w:jc w:val="both"/>
        <w:rPr>
          <w:lang w:val="pt-PT"/>
        </w:rPr>
      </w:pPr>
      <w:r>
        <w:rPr>
          <w:lang w:val="pt-PT"/>
        </w:rPr>
        <w:t>Estas</w:t>
      </w:r>
      <w:r w:rsidRPr="006901B1">
        <w:rPr>
          <w:lang w:val="pt-PT"/>
        </w:rPr>
        <w:t xml:space="preserve"> variáveis são aprovisionadas com base com base na informação da tabela </w:t>
      </w:r>
      <w:r w:rsidR="00374682" w:rsidRPr="00374682">
        <w:rPr>
          <w:i/>
          <w:iCs/>
          <w:lang w:val="pt-PT"/>
        </w:rPr>
        <w:t>modesg_out_sfcs_tax_europeia</w:t>
      </w:r>
      <w:r w:rsidRPr="006901B1">
        <w:rPr>
          <w:lang w:val="pt-PT"/>
        </w:rPr>
        <w:t xml:space="preserve"> do Modelo de Dados ESG e considerando os valores da tabela de parametrização </w:t>
      </w:r>
      <w:r w:rsidRPr="00D10F65">
        <w:rPr>
          <w:i/>
          <w:iCs/>
          <w:lang w:val="pt-PT"/>
        </w:rPr>
        <w:t>cd_loan_tapes_bce.tabela lt803_codigos_lt</w:t>
      </w:r>
      <w:r w:rsidRPr="006901B1">
        <w:rPr>
          <w:lang w:val="pt-PT"/>
        </w:rPr>
        <w:t>.</w:t>
      </w:r>
    </w:p>
    <w:p w14:paraId="19DA779E" w14:textId="014F3E73" w:rsidR="00034B02" w:rsidRDefault="006901B1" w:rsidP="006901B1">
      <w:pPr>
        <w:jc w:val="both"/>
        <w:rPr>
          <w:lang w:val="pt-PT"/>
        </w:rPr>
      </w:pPr>
      <w:r w:rsidRPr="006901B1">
        <w:rPr>
          <w:lang w:val="pt-PT"/>
        </w:rPr>
        <w:t xml:space="preserve">A tabela </w:t>
      </w:r>
      <w:r w:rsidR="00374682" w:rsidRPr="00374682">
        <w:rPr>
          <w:i/>
          <w:iCs/>
          <w:lang w:val="pt-PT"/>
        </w:rPr>
        <w:t>modesg_out_sfcs_tax_europeia</w:t>
      </w:r>
      <w:r w:rsidRPr="006901B1">
        <w:rPr>
          <w:lang w:val="pt-PT"/>
        </w:rPr>
        <w:t xml:space="preserve"> acima mencionada, deve ser previamente</w:t>
      </w:r>
      <w:r w:rsidR="00E6494C">
        <w:rPr>
          <w:lang w:val="pt-PT"/>
        </w:rPr>
        <w:t xml:space="preserve"> </w:t>
      </w:r>
      <w:r w:rsidRPr="006901B1">
        <w:rPr>
          <w:lang w:val="pt-PT"/>
        </w:rPr>
        <w:t>filtrada para a data de referência (</w:t>
      </w:r>
      <w:r w:rsidRPr="004D766A">
        <w:rPr>
          <w:i/>
          <w:iCs/>
          <w:lang w:val="pt-PT"/>
        </w:rPr>
        <w:t>ref_date</w:t>
      </w:r>
      <w:r w:rsidRPr="006901B1">
        <w:rPr>
          <w:lang w:val="pt-PT"/>
        </w:rPr>
        <w:t>) de execução do carregamento</w:t>
      </w:r>
      <w:r w:rsidR="00E6494C">
        <w:rPr>
          <w:lang w:val="pt-PT"/>
        </w:rPr>
        <w:t xml:space="preserve"> e o</w:t>
      </w:r>
      <w:r w:rsidR="000E5A17">
        <w:rPr>
          <w:lang w:val="pt-PT"/>
        </w:rPr>
        <w:t>s</w:t>
      </w:r>
      <w:r w:rsidR="00E6494C">
        <w:rPr>
          <w:lang w:val="pt-PT"/>
        </w:rPr>
        <w:t xml:space="preserve"> cruzamento</w:t>
      </w:r>
      <w:r w:rsidR="000E5A17">
        <w:rPr>
          <w:lang w:val="pt-PT"/>
        </w:rPr>
        <w:t>s</w:t>
      </w:r>
      <w:r w:rsidR="00E6494C">
        <w:rPr>
          <w:lang w:val="pt-PT"/>
        </w:rPr>
        <w:t xml:space="preserve"> </w:t>
      </w:r>
      <w:r w:rsidR="000E5A17">
        <w:rPr>
          <w:lang w:val="pt-PT"/>
        </w:rPr>
        <w:t xml:space="preserve">devem respeitar as regras descritas na secção 4.1.1 considerando que será apenas necessária a passagem pelo tradutor de chaves FINREP </w:t>
      </w:r>
      <w:r w:rsidR="000E5A17" w:rsidRPr="00BE4374">
        <w:rPr>
          <w:lang w:val="pt-PT"/>
        </w:rPr>
        <w:t xml:space="preserve">(tabela </w:t>
      </w:r>
      <w:r w:rsidR="000E5A17" w:rsidRPr="00BE4374">
        <w:rPr>
          <w:i/>
          <w:iCs/>
          <w:lang w:val="pt-PT"/>
        </w:rPr>
        <w:t>cd_captools.kt_chaves_finrep</w:t>
      </w:r>
      <w:r w:rsidR="000E5A17">
        <w:rPr>
          <w:lang w:val="pt-PT"/>
        </w:rPr>
        <w:t>).</w:t>
      </w:r>
    </w:p>
    <w:p w14:paraId="4213D7E5" w14:textId="73F31F9C" w:rsidR="00E77F8F" w:rsidRPr="00984A22" w:rsidRDefault="00B21A10" w:rsidP="00E77F8F">
      <w:pPr>
        <w:pStyle w:val="MyHeading3"/>
        <w:rPr>
          <w:lang w:val="pt-PT"/>
        </w:rPr>
      </w:pPr>
      <w:r w:rsidRPr="00984A22">
        <w:rPr>
          <w:lang w:val="pt-PT"/>
        </w:rPr>
        <w:t>MTHD_USD_INSTRMNT_SCP_1, MTHD_USD_INSTRMNT_SCP_2 e MTHD_USD_INSTRMNT_SCP_3</w:t>
      </w:r>
    </w:p>
    <w:p w14:paraId="22E85110" w14:textId="6B0B06EA" w:rsidR="007005D3" w:rsidRDefault="007005D3" w:rsidP="007005D3">
      <w:pPr>
        <w:jc w:val="both"/>
        <w:rPr>
          <w:lang w:val="pt-PT"/>
        </w:rPr>
      </w:pPr>
      <w:r w:rsidRPr="00E125FA">
        <w:rPr>
          <w:lang w:val="pt-PT"/>
        </w:rPr>
        <w:t>Esta</w:t>
      </w:r>
      <w:r>
        <w:rPr>
          <w:lang w:val="pt-PT"/>
        </w:rPr>
        <w:t>s</w:t>
      </w:r>
      <w:r w:rsidRPr="00E125FA">
        <w:rPr>
          <w:lang w:val="pt-PT"/>
        </w:rPr>
        <w:t xml:space="preserve"> variáv</w:t>
      </w:r>
      <w:r>
        <w:rPr>
          <w:lang w:val="pt-PT"/>
        </w:rPr>
        <w:t>eis</w:t>
      </w:r>
      <w:r w:rsidRPr="00E125FA">
        <w:rPr>
          <w:lang w:val="pt-PT"/>
        </w:rPr>
        <w:t xml:space="preserve"> deve</w:t>
      </w:r>
      <w:r>
        <w:rPr>
          <w:lang w:val="pt-PT"/>
        </w:rPr>
        <w:t>m</w:t>
      </w:r>
      <w:r w:rsidRPr="00E125FA">
        <w:rPr>
          <w:lang w:val="pt-PT"/>
        </w:rPr>
        <w:t xml:space="preserve"> ser aprovisionada</w:t>
      </w:r>
      <w:r>
        <w:rPr>
          <w:lang w:val="pt-PT"/>
        </w:rPr>
        <w:t>s</w:t>
      </w:r>
      <w:r w:rsidRPr="00E125FA">
        <w:rPr>
          <w:lang w:val="pt-PT"/>
        </w:rPr>
        <w:t xml:space="preserve"> com base nas regras de parametrização definidas na tabela </w:t>
      </w:r>
      <w:r w:rsidRPr="00EB678E">
        <w:rPr>
          <w:i/>
          <w:iCs/>
          <w:lang w:val="pt-PT"/>
        </w:rPr>
        <w:t>lt825_mth</w:t>
      </w:r>
      <w:r w:rsidR="002160D3" w:rsidRPr="00EB678E">
        <w:rPr>
          <w:i/>
          <w:iCs/>
          <w:lang w:val="pt-PT"/>
        </w:rPr>
        <w:t>d_usd_instrmnt</w:t>
      </w:r>
      <w:r>
        <w:rPr>
          <w:lang w:val="pt-PT"/>
        </w:rPr>
        <w:t>.</w:t>
      </w:r>
    </w:p>
    <w:p w14:paraId="457A981F" w14:textId="5C1C1E54" w:rsidR="007005D3" w:rsidRDefault="00252AFB" w:rsidP="007005D3">
      <w:pPr>
        <w:jc w:val="both"/>
        <w:rPr>
          <w:lang w:val="pt-PT"/>
        </w:rPr>
      </w:pPr>
      <w:r>
        <w:rPr>
          <w:lang w:val="pt-PT"/>
        </w:rPr>
        <w:t xml:space="preserve">As regras devem ser aplicadas </w:t>
      </w:r>
      <w:r w:rsidR="00616146">
        <w:rPr>
          <w:lang w:val="pt-PT"/>
        </w:rPr>
        <w:t xml:space="preserve">pela </w:t>
      </w:r>
      <w:r w:rsidR="00616146">
        <w:rPr>
          <w:i/>
          <w:iCs/>
          <w:lang w:val="pt-PT"/>
        </w:rPr>
        <w:t xml:space="preserve">ordem </w:t>
      </w:r>
      <w:r w:rsidR="00616146">
        <w:rPr>
          <w:lang w:val="pt-PT"/>
        </w:rPr>
        <w:t xml:space="preserve">especificada na tabela </w:t>
      </w:r>
      <w:r w:rsidR="00616146" w:rsidRPr="00616146">
        <w:rPr>
          <w:i/>
          <w:iCs/>
          <w:lang w:val="pt-PT"/>
        </w:rPr>
        <w:t>lt825_mthd_usd_instrmnt</w:t>
      </w:r>
      <w:r w:rsidR="00616146">
        <w:rPr>
          <w:lang w:val="pt-PT"/>
        </w:rPr>
        <w:t>.</w:t>
      </w:r>
      <w:r w:rsidR="00616146" w:rsidRPr="00616146">
        <w:rPr>
          <w:lang w:val="pt-PT"/>
        </w:rPr>
        <w:t xml:space="preserve"> </w:t>
      </w:r>
      <w:r w:rsidR="007005D3">
        <w:rPr>
          <w:lang w:val="pt-PT"/>
        </w:rPr>
        <w:t>Para garantir a correta aplicação das regras, devem considerar-se as seguintes condições</w:t>
      </w:r>
      <w:r w:rsidR="003A08BD">
        <w:rPr>
          <w:lang w:val="pt-PT"/>
        </w:rPr>
        <w:t>, considerando que é necessário associar a cada instrumento o respetivo cliente e, sempre que aplicável o</w:t>
      </w:r>
      <w:r w:rsidR="00EB7DB4">
        <w:rPr>
          <w:lang w:val="pt-PT"/>
        </w:rPr>
        <w:t>s bens móveis ou imóveis que estes estão a financiar:</w:t>
      </w:r>
    </w:p>
    <w:p w14:paraId="46A59954" w14:textId="77777777" w:rsidR="00E4163B" w:rsidRDefault="00EB7DB4" w:rsidP="00F96A10">
      <w:pPr>
        <w:pStyle w:val="ListParagraph"/>
        <w:numPr>
          <w:ilvl w:val="0"/>
          <w:numId w:val="28"/>
        </w:numPr>
        <w:jc w:val="both"/>
        <w:rPr>
          <w:lang w:val="pt-PT"/>
        </w:rPr>
      </w:pPr>
      <w:r w:rsidRPr="00995275">
        <w:rPr>
          <w:lang w:val="pt-PT"/>
        </w:rPr>
        <w:t xml:space="preserve">Para </w:t>
      </w:r>
      <w:r w:rsidR="007A6F61" w:rsidRPr="00995275">
        <w:rPr>
          <w:lang w:val="pt-PT"/>
        </w:rPr>
        <w:t>obter o cliente associado ao instrumento, deve</w:t>
      </w:r>
      <w:r w:rsidR="00E4163B">
        <w:rPr>
          <w:lang w:val="pt-PT"/>
        </w:rPr>
        <w:t>:</w:t>
      </w:r>
    </w:p>
    <w:p w14:paraId="4651963A" w14:textId="2862330B" w:rsidR="00E4163B" w:rsidRDefault="00E4163B" w:rsidP="00E4163B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>C</w:t>
      </w:r>
      <w:r w:rsidR="007A6F61" w:rsidRPr="00995275">
        <w:rPr>
          <w:lang w:val="pt-PT"/>
        </w:rPr>
        <w:t>ruzar</w:t>
      </w:r>
      <w:r w:rsidR="00383555" w:rsidRPr="00995275">
        <w:rPr>
          <w:lang w:val="pt-PT"/>
        </w:rPr>
        <w:t xml:space="preserve">-se a tabela </w:t>
      </w:r>
      <w:r w:rsidR="00A315CA">
        <w:rPr>
          <w:i/>
          <w:iCs/>
          <w:lang w:val="pt-PT"/>
        </w:rPr>
        <w:t>cd_loan_tapes_bce.</w:t>
      </w:r>
      <w:r w:rsidR="00383555" w:rsidRPr="00A315CA">
        <w:rPr>
          <w:i/>
          <w:iCs/>
          <w:lang w:val="pt-PT"/>
        </w:rPr>
        <w:t>l</w:t>
      </w:r>
      <w:r w:rsidR="000D7680" w:rsidRPr="00A315CA">
        <w:rPr>
          <w:i/>
          <w:iCs/>
          <w:lang w:val="pt-PT"/>
        </w:rPr>
        <w:t>t002_instrument</w:t>
      </w:r>
      <w:r w:rsidR="000D7680" w:rsidRPr="00995275">
        <w:rPr>
          <w:lang w:val="pt-PT"/>
        </w:rPr>
        <w:t xml:space="preserve"> com a tabela </w:t>
      </w:r>
      <w:r w:rsidR="00A315CA">
        <w:rPr>
          <w:i/>
          <w:iCs/>
          <w:lang w:val="pt-PT"/>
        </w:rPr>
        <w:t>cd_loan_tapes_bce.</w:t>
      </w:r>
      <w:r w:rsidR="000D7680" w:rsidRPr="00C47ADF">
        <w:rPr>
          <w:i/>
          <w:iCs/>
          <w:lang w:val="pt-PT"/>
        </w:rPr>
        <w:t>lt00</w:t>
      </w:r>
      <w:r w:rsidR="00C47ADF">
        <w:rPr>
          <w:i/>
          <w:iCs/>
          <w:lang w:val="pt-PT"/>
        </w:rPr>
        <w:t>5_instr_ent</w:t>
      </w:r>
      <w:r w:rsidR="00A315CA">
        <w:rPr>
          <w:lang w:val="pt-PT"/>
        </w:rPr>
        <w:t xml:space="preserve"> </w:t>
      </w:r>
      <w:r w:rsidR="000D7680" w:rsidRPr="00995275">
        <w:rPr>
          <w:lang w:val="pt-PT"/>
        </w:rPr>
        <w:t xml:space="preserve">por </w:t>
      </w:r>
      <w:r w:rsidR="00995275" w:rsidRPr="00995275">
        <w:rPr>
          <w:i/>
          <w:iCs/>
          <w:lang w:val="pt-PT"/>
        </w:rPr>
        <w:t>INSTRMNT_ID</w:t>
      </w:r>
      <w:r>
        <w:rPr>
          <w:lang w:val="pt-PT"/>
        </w:rPr>
        <w:t>;</w:t>
      </w:r>
    </w:p>
    <w:p w14:paraId="37F10920" w14:textId="7FB7995A" w:rsidR="00995275" w:rsidRDefault="003B2978" w:rsidP="00E4163B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 xml:space="preserve">Em seguida, cruzar </w:t>
      </w:r>
      <w:r w:rsidR="00E4163B">
        <w:rPr>
          <w:lang w:val="pt-PT"/>
        </w:rPr>
        <w:t xml:space="preserve">o resultado obtido com a tabela </w:t>
      </w:r>
      <w:r w:rsidR="00E4163B">
        <w:rPr>
          <w:i/>
          <w:iCs/>
          <w:lang w:val="pt-PT"/>
        </w:rPr>
        <w:t>cd_loan_tapes_bce.lt003_entity</w:t>
      </w:r>
      <w:r w:rsidR="00B207A7">
        <w:rPr>
          <w:lang w:val="pt-PT"/>
        </w:rPr>
        <w:t xml:space="preserve"> por </w:t>
      </w:r>
      <w:r w:rsidR="00B207A7">
        <w:rPr>
          <w:i/>
          <w:iCs/>
          <w:lang w:val="pt-PT"/>
        </w:rPr>
        <w:t>entty_id</w:t>
      </w:r>
      <w:r w:rsidR="00B207A7">
        <w:rPr>
          <w:lang w:val="pt-PT"/>
        </w:rPr>
        <w:t>;</w:t>
      </w:r>
    </w:p>
    <w:p w14:paraId="25832D8F" w14:textId="5327EF10" w:rsidR="00995275" w:rsidRDefault="00B207A7" w:rsidP="00B207A7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 xml:space="preserve">Por fim, cruzar o resultado obtido com a tabela </w:t>
      </w:r>
      <w:r w:rsidRPr="00BD24E2">
        <w:rPr>
          <w:i/>
          <w:iCs/>
          <w:lang w:val="pt-PT"/>
        </w:rPr>
        <w:t>modesg_out_empr_info_nfin</w:t>
      </w:r>
      <w:r>
        <w:rPr>
          <w:lang w:val="pt-PT"/>
        </w:rPr>
        <w:t xml:space="preserve"> </w:t>
      </w:r>
      <w:r w:rsidR="009E0667">
        <w:rPr>
          <w:lang w:val="pt-PT"/>
        </w:rPr>
        <w:t xml:space="preserve">do modelo de dados verde </w:t>
      </w:r>
      <w:r>
        <w:rPr>
          <w:lang w:val="pt-PT"/>
        </w:rPr>
        <w:t xml:space="preserve">usando para cruzamento a variável </w:t>
      </w:r>
      <w:r>
        <w:rPr>
          <w:i/>
          <w:iCs/>
          <w:lang w:val="pt-PT"/>
        </w:rPr>
        <w:t>zcliente</w:t>
      </w:r>
      <w:r w:rsidR="00227086">
        <w:rPr>
          <w:lang w:val="pt-PT"/>
        </w:rPr>
        <w:t>;</w:t>
      </w:r>
    </w:p>
    <w:p w14:paraId="3F43CAF1" w14:textId="754E2053" w:rsidR="00493DCC" w:rsidRDefault="00493DCC" w:rsidP="00493DCC">
      <w:pPr>
        <w:pStyle w:val="ListParagraph"/>
        <w:numPr>
          <w:ilvl w:val="0"/>
          <w:numId w:val="28"/>
        </w:numPr>
        <w:jc w:val="both"/>
        <w:rPr>
          <w:lang w:val="pt-PT"/>
        </w:rPr>
      </w:pPr>
      <w:r>
        <w:rPr>
          <w:lang w:val="pt-PT"/>
        </w:rPr>
        <w:t>Para obter o bem imóvel</w:t>
      </w:r>
      <w:r w:rsidR="0075631F">
        <w:rPr>
          <w:lang w:val="pt-PT"/>
        </w:rPr>
        <w:t xml:space="preserve"> ou bem móvel</w:t>
      </w:r>
      <w:r>
        <w:rPr>
          <w:lang w:val="pt-PT"/>
        </w:rPr>
        <w:t xml:space="preserve"> associado ao instrumento, deve:</w:t>
      </w:r>
    </w:p>
    <w:p w14:paraId="2279DAF0" w14:textId="7B73148C" w:rsidR="00EF59F3" w:rsidRDefault="00EF59F3" w:rsidP="00EF59F3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>C</w:t>
      </w:r>
      <w:r w:rsidRPr="00995275">
        <w:rPr>
          <w:lang w:val="pt-PT"/>
        </w:rPr>
        <w:t xml:space="preserve">ruzar-se a tabela </w:t>
      </w:r>
      <w:r>
        <w:rPr>
          <w:i/>
          <w:iCs/>
          <w:lang w:val="pt-PT"/>
        </w:rPr>
        <w:t>cd_loan_tapes_bce.</w:t>
      </w:r>
      <w:r w:rsidRPr="00A315CA">
        <w:rPr>
          <w:i/>
          <w:iCs/>
          <w:lang w:val="pt-PT"/>
        </w:rPr>
        <w:t>lt002_instrument</w:t>
      </w:r>
      <w:r w:rsidRPr="00995275">
        <w:rPr>
          <w:lang w:val="pt-PT"/>
        </w:rPr>
        <w:t xml:space="preserve"> com a tabela </w:t>
      </w:r>
      <w:r>
        <w:rPr>
          <w:i/>
          <w:iCs/>
          <w:lang w:val="pt-PT"/>
        </w:rPr>
        <w:t>cd_loan_tapes_bce.</w:t>
      </w:r>
      <w:r w:rsidRPr="00C47ADF">
        <w:rPr>
          <w:i/>
          <w:iCs/>
          <w:lang w:val="pt-PT"/>
        </w:rPr>
        <w:t>lt00</w:t>
      </w:r>
      <w:r w:rsidR="002F5BAB">
        <w:rPr>
          <w:i/>
          <w:iCs/>
          <w:lang w:val="pt-PT"/>
        </w:rPr>
        <w:t>6</w:t>
      </w:r>
      <w:r>
        <w:rPr>
          <w:i/>
          <w:iCs/>
          <w:lang w:val="pt-PT"/>
        </w:rPr>
        <w:t>_instr_</w:t>
      </w:r>
      <w:r w:rsidR="0032276C">
        <w:rPr>
          <w:i/>
          <w:iCs/>
          <w:lang w:val="pt-PT"/>
        </w:rPr>
        <w:t>prot</w:t>
      </w:r>
      <w:r>
        <w:rPr>
          <w:lang w:val="pt-PT"/>
        </w:rPr>
        <w:t xml:space="preserve"> </w:t>
      </w:r>
      <w:r w:rsidRPr="00995275">
        <w:rPr>
          <w:lang w:val="pt-PT"/>
        </w:rPr>
        <w:t xml:space="preserve">por </w:t>
      </w:r>
      <w:r w:rsidRPr="00995275">
        <w:rPr>
          <w:i/>
          <w:iCs/>
          <w:lang w:val="pt-PT"/>
        </w:rPr>
        <w:t>INSTRMNT_ID</w:t>
      </w:r>
      <w:r>
        <w:rPr>
          <w:lang w:val="pt-PT"/>
        </w:rPr>
        <w:t>;</w:t>
      </w:r>
    </w:p>
    <w:p w14:paraId="5EE283CE" w14:textId="5950241D" w:rsidR="0032276C" w:rsidRDefault="0032276C" w:rsidP="0032276C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 xml:space="preserve">Em seguida, cruzar o resultado obtido com a tabela </w:t>
      </w:r>
      <w:r>
        <w:rPr>
          <w:i/>
          <w:iCs/>
          <w:lang w:val="pt-PT"/>
        </w:rPr>
        <w:t>cd_loan_tapes_bce.</w:t>
      </w:r>
      <w:r w:rsidR="00155AB8">
        <w:rPr>
          <w:i/>
          <w:iCs/>
          <w:lang w:val="pt-PT"/>
        </w:rPr>
        <w:t>lt004_protection</w:t>
      </w:r>
      <w:r>
        <w:rPr>
          <w:lang w:val="pt-PT"/>
        </w:rPr>
        <w:t xml:space="preserve"> por </w:t>
      </w:r>
      <w:r w:rsidR="00155AB8">
        <w:rPr>
          <w:i/>
          <w:iCs/>
          <w:lang w:val="pt-PT"/>
        </w:rPr>
        <w:t>prtcn_id</w:t>
      </w:r>
      <w:r>
        <w:rPr>
          <w:lang w:val="pt-PT"/>
        </w:rPr>
        <w:t>;</w:t>
      </w:r>
    </w:p>
    <w:p w14:paraId="70FF94B5" w14:textId="39DB75F1" w:rsidR="009E0667" w:rsidRPr="009E0667" w:rsidRDefault="00155AB8" w:rsidP="009E0667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>Por fim, cruzar o resultado obtido com a</w:t>
      </w:r>
      <w:r w:rsidR="0075631F">
        <w:rPr>
          <w:lang w:val="pt-PT"/>
        </w:rPr>
        <w:t>s</w:t>
      </w:r>
      <w:r>
        <w:rPr>
          <w:lang w:val="pt-PT"/>
        </w:rPr>
        <w:t xml:space="preserve"> tabela</w:t>
      </w:r>
      <w:r w:rsidR="0075631F">
        <w:rPr>
          <w:lang w:val="pt-PT"/>
        </w:rPr>
        <w:t>s</w:t>
      </w:r>
      <w:r>
        <w:rPr>
          <w:lang w:val="pt-PT"/>
        </w:rPr>
        <w:t xml:space="preserve"> </w:t>
      </w:r>
      <w:r w:rsidR="009E0667">
        <w:rPr>
          <w:lang w:val="pt-PT"/>
        </w:rPr>
        <w:t xml:space="preserve"> </w:t>
      </w:r>
      <w:r w:rsidR="009E0667" w:rsidRPr="00696D6E">
        <w:rPr>
          <w:i/>
          <w:iCs/>
          <w:lang w:val="pt-PT"/>
        </w:rPr>
        <w:t>modesg_out_bens_imoveis</w:t>
      </w:r>
      <w:r w:rsidR="009E0667">
        <w:rPr>
          <w:lang w:val="pt-PT"/>
        </w:rPr>
        <w:t xml:space="preserve"> e </w:t>
      </w:r>
      <w:r w:rsidR="009E0667" w:rsidRPr="009E0667">
        <w:rPr>
          <w:i/>
          <w:iCs/>
          <w:lang w:val="pt-PT"/>
        </w:rPr>
        <w:t>modesg_out_emss_vcls</w:t>
      </w:r>
      <w:r w:rsidR="009E0667">
        <w:rPr>
          <w:lang w:val="pt-PT"/>
        </w:rPr>
        <w:t xml:space="preserve"> do modelo de dados verde para bens imóveis e bens móveis respetivamente</w:t>
      </w:r>
      <w:r w:rsidR="00626EA7">
        <w:rPr>
          <w:lang w:val="pt-PT"/>
        </w:rPr>
        <w:t xml:space="preserve"> usando para cruzamento a concatenação das variáveis </w:t>
      </w:r>
      <w:r w:rsidR="005B3E47">
        <w:rPr>
          <w:i/>
          <w:iCs/>
          <w:lang w:val="pt-PT"/>
        </w:rPr>
        <w:t>cempbem</w:t>
      </w:r>
      <w:r w:rsidR="005B3E47">
        <w:rPr>
          <w:lang w:val="pt-PT"/>
        </w:rPr>
        <w:t xml:space="preserve">, </w:t>
      </w:r>
      <w:r w:rsidR="005B3E47">
        <w:rPr>
          <w:i/>
          <w:iCs/>
          <w:lang w:val="pt-PT"/>
        </w:rPr>
        <w:t>ckbalbem</w:t>
      </w:r>
      <w:r w:rsidR="005B3E47">
        <w:rPr>
          <w:lang w:val="pt-PT"/>
        </w:rPr>
        <w:t xml:space="preserve">, </w:t>
      </w:r>
      <w:r w:rsidR="005B3E47">
        <w:rPr>
          <w:i/>
          <w:iCs/>
          <w:lang w:val="pt-PT"/>
        </w:rPr>
        <w:t>ckctabem</w:t>
      </w:r>
      <w:r w:rsidR="005B3E47">
        <w:rPr>
          <w:lang w:val="pt-PT"/>
        </w:rPr>
        <w:t xml:space="preserve"> e </w:t>
      </w:r>
      <w:r w:rsidR="005B3E47">
        <w:rPr>
          <w:i/>
          <w:iCs/>
          <w:lang w:val="pt-PT"/>
        </w:rPr>
        <w:t>ckrefbem</w:t>
      </w:r>
      <w:r w:rsidR="005B3E47">
        <w:rPr>
          <w:lang w:val="pt-PT"/>
        </w:rPr>
        <w:t>.</w:t>
      </w:r>
    </w:p>
    <w:p w14:paraId="15060486" w14:textId="6B24773F" w:rsidR="007005D3" w:rsidRPr="009E0667" w:rsidRDefault="007005D3" w:rsidP="009E0667">
      <w:pPr>
        <w:jc w:val="both"/>
        <w:rPr>
          <w:lang w:val="pt-PT"/>
        </w:rPr>
      </w:pPr>
      <w:r w:rsidRPr="009E0667">
        <w:rPr>
          <w:lang w:val="pt-PT"/>
        </w:rPr>
        <w:t xml:space="preserve">As tabelas </w:t>
      </w:r>
      <w:r w:rsidR="00BD24E2" w:rsidRPr="009E0667">
        <w:rPr>
          <w:i/>
          <w:iCs/>
          <w:lang w:val="pt-PT"/>
        </w:rPr>
        <w:t xml:space="preserve">modesg_out_empr_info_nfin, modesg_out_bens_imoveis </w:t>
      </w:r>
      <w:r w:rsidRPr="009E0667">
        <w:rPr>
          <w:lang w:val="pt-PT"/>
        </w:rPr>
        <w:t xml:space="preserve">e </w:t>
      </w:r>
      <w:r w:rsidR="00BD24E2" w:rsidRPr="009E0667">
        <w:rPr>
          <w:i/>
          <w:iCs/>
          <w:lang w:val="pt-PT"/>
        </w:rPr>
        <w:t>'modesg_out_emss_vcls</w:t>
      </w:r>
      <w:r w:rsidRPr="009E0667">
        <w:rPr>
          <w:lang w:val="pt-PT"/>
        </w:rPr>
        <w:t xml:space="preserve"> devem ser naturalmente filtradas de acordo com a data de referência de execução do processo (variável </w:t>
      </w:r>
      <w:r w:rsidRPr="009E0667">
        <w:rPr>
          <w:i/>
          <w:iCs/>
          <w:lang w:val="pt-PT"/>
        </w:rPr>
        <w:t>ref_date</w:t>
      </w:r>
      <w:r w:rsidRPr="009E0667">
        <w:rPr>
          <w:lang w:val="pt-PT"/>
        </w:rPr>
        <w:t>).</w:t>
      </w:r>
    </w:p>
    <w:p w14:paraId="6B297ADA" w14:textId="30ACF5D4" w:rsidR="00E77F8F" w:rsidRPr="00E6302D" w:rsidRDefault="00B21A10" w:rsidP="00E77F8F">
      <w:pPr>
        <w:pStyle w:val="MyHeading3"/>
      </w:pPr>
      <w:r w:rsidRPr="00E6302D">
        <w:t>LNS_CLLTRLZD_CLSSFCTN</w:t>
      </w:r>
    </w:p>
    <w:p w14:paraId="3B4FBC46" w14:textId="4930C96D" w:rsidR="0065760D" w:rsidRDefault="00244A6C" w:rsidP="00D10F65">
      <w:pPr>
        <w:jc w:val="both"/>
        <w:rPr>
          <w:lang w:val="pt-PT"/>
        </w:rPr>
      </w:pPr>
      <w:r w:rsidRPr="00D10F65">
        <w:rPr>
          <w:lang w:val="pt-PT"/>
        </w:rPr>
        <w:t>Es</w:t>
      </w:r>
      <w:r w:rsidR="00D10F65" w:rsidRPr="00D10F65">
        <w:rPr>
          <w:lang w:val="pt-PT"/>
        </w:rPr>
        <w:t>ta variável deve ser apro</w:t>
      </w:r>
      <w:r w:rsidR="00D10F65">
        <w:rPr>
          <w:lang w:val="pt-PT"/>
        </w:rPr>
        <w:t xml:space="preserve">visionada com </w:t>
      </w:r>
      <w:r w:rsidR="00E6302D">
        <w:rPr>
          <w:lang w:val="pt-PT"/>
        </w:rPr>
        <w:t xml:space="preserve">base </w:t>
      </w:r>
      <w:r w:rsidR="00D10F65">
        <w:rPr>
          <w:lang w:val="pt-PT"/>
        </w:rPr>
        <w:t xml:space="preserve">nos valores da variável </w:t>
      </w:r>
      <w:r w:rsidR="00D10F65">
        <w:rPr>
          <w:i/>
          <w:iCs/>
          <w:lang w:val="pt-PT"/>
        </w:rPr>
        <w:t>idcomb</w:t>
      </w:r>
      <w:r w:rsidR="00D10F65">
        <w:rPr>
          <w:lang w:val="pt-PT"/>
        </w:rPr>
        <w:t xml:space="preserve"> e dos valores parametrizados na tabela de parametrização </w:t>
      </w:r>
      <w:r w:rsidR="00D10F65" w:rsidRPr="00D10F65">
        <w:rPr>
          <w:i/>
          <w:iCs/>
          <w:lang w:val="pt-PT"/>
        </w:rPr>
        <w:t>cd_loan_tapes_bce.tabela lt803_codigos_lt</w:t>
      </w:r>
      <w:r w:rsidR="00CD2F0E">
        <w:rPr>
          <w:lang w:val="pt-PT"/>
        </w:rPr>
        <w:t>.</w:t>
      </w:r>
    </w:p>
    <w:p w14:paraId="6125DB24" w14:textId="1A33B00B" w:rsidR="00CD2F0E" w:rsidRPr="003C7A00" w:rsidRDefault="00CD2F0E" w:rsidP="00D10F65">
      <w:pPr>
        <w:jc w:val="both"/>
        <w:rPr>
          <w:lang w:val="pt-PT"/>
        </w:rPr>
      </w:pPr>
      <w:r>
        <w:rPr>
          <w:lang w:val="pt-PT"/>
        </w:rPr>
        <w:t>Para tal, deve em primeira instância, validar-</w:t>
      </w:r>
      <w:r w:rsidR="003C7A00">
        <w:rPr>
          <w:lang w:val="pt-PT"/>
        </w:rPr>
        <w:t xml:space="preserve">se se </w:t>
      </w:r>
      <w:r w:rsidR="00E94373">
        <w:rPr>
          <w:lang w:val="pt-PT"/>
        </w:rPr>
        <w:t>o valor da</w:t>
      </w:r>
      <w:r>
        <w:rPr>
          <w:lang w:val="pt-PT"/>
        </w:rPr>
        <w:t xml:space="preserve"> variável </w:t>
      </w:r>
      <w:r>
        <w:rPr>
          <w:i/>
          <w:iCs/>
          <w:lang w:val="pt-PT"/>
        </w:rPr>
        <w:t>idcomb</w:t>
      </w:r>
      <w:r w:rsidR="00E94373">
        <w:rPr>
          <w:lang w:val="pt-PT"/>
        </w:rPr>
        <w:t xml:space="preserve"> associado a cada registo contem o</w:t>
      </w:r>
      <w:r w:rsidR="001D0FD8">
        <w:rPr>
          <w:lang w:val="pt-PT"/>
        </w:rPr>
        <w:t xml:space="preserve"> conjunto de caracteres </w:t>
      </w:r>
      <w:r w:rsidR="001D0FD8">
        <w:rPr>
          <w:i/>
          <w:iCs/>
          <w:lang w:val="pt-PT"/>
        </w:rPr>
        <w:t>COL</w:t>
      </w:r>
      <w:r w:rsidR="00C73AEB">
        <w:rPr>
          <w:i/>
          <w:iCs/>
          <w:lang w:val="pt-PT"/>
        </w:rPr>
        <w:t>L</w:t>
      </w:r>
      <w:r w:rsidR="001D0FD8">
        <w:rPr>
          <w:lang w:val="pt-PT"/>
        </w:rPr>
        <w:t xml:space="preserve">. </w:t>
      </w:r>
      <w:r w:rsidR="003C7A00">
        <w:rPr>
          <w:lang w:val="pt-PT"/>
        </w:rPr>
        <w:t xml:space="preserve">O conjunto de caracteres </w:t>
      </w:r>
      <w:r w:rsidR="003C7A00">
        <w:rPr>
          <w:i/>
          <w:iCs/>
          <w:lang w:val="pt-PT"/>
        </w:rPr>
        <w:t>COL</w:t>
      </w:r>
      <w:r w:rsidR="00C73AEB">
        <w:rPr>
          <w:i/>
          <w:iCs/>
          <w:lang w:val="pt-PT"/>
        </w:rPr>
        <w:t>L</w:t>
      </w:r>
      <w:r w:rsidR="003C7A00">
        <w:rPr>
          <w:lang w:val="pt-PT"/>
        </w:rPr>
        <w:t xml:space="preserve"> </w:t>
      </w:r>
      <w:r w:rsidR="00B744D7">
        <w:rPr>
          <w:lang w:val="pt-PT"/>
        </w:rPr>
        <w:t xml:space="preserve">combinado com o número que está imediatamente a seguir é usado na tabela </w:t>
      </w:r>
      <w:r w:rsidR="00B744D7" w:rsidRPr="00D10F65">
        <w:rPr>
          <w:i/>
          <w:iCs/>
          <w:lang w:val="pt-PT"/>
        </w:rPr>
        <w:t>cd_loan_tapes_bce.tabela lt803_codigos_lt</w:t>
      </w:r>
      <w:r w:rsidR="00B744D7">
        <w:rPr>
          <w:lang w:val="pt-PT"/>
        </w:rPr>
        <w:t xml:space="preserve"> para </w:t>
      </w:r>
      <w:r w:rsidR="00644035">
        <w:rPr>
          <w:lang w:val="pt-PT"/>
        </w:rPr>
        <w:t xml:space="preserve">procurar e alocar o valor correto de acordo com a lista de valores definida para a variável. </w:t>
      </w:r>
    </w:p>
    <w:p w14:paraId="2A6BDC81" w14:textId="5E841751" w:rsidR="00B21A10" w:rsidRPr="00587FA5" w:rsidRDefault="00B21A10" w:rsidP="00B21A10">
      <w:pPr>
        <w:pStyle w:val="MyHeading3"/>
      </w:pPr>
      <w:r w:rsidRPr="00587FA5">
        <w:t>SSTNBL_CTGRY_TXNMY</w:t>
      </w:r>
    </w:p>
    <w:p w14:paraId="4AB8A66F" w14:textId="36BB2B84" w:rsidR="00B21A10" w:rsidRDefault="00AA5249" w:rsidP="00AA5249">
      <w:pPr>
        <w:jc w:val="both"/>
        <w:rPr>
          <w:lang w:val="pt-PT"/>
        </w:rPr>
      </w:pPr>
      <w:r w:rsidRPr="00AA5249">
        <w:rPr>
          <w:lang w:val="pt-PT"/>
        </w:rPr>
        <w:t>Esta variáve</w:t>
      </w:r>
      <w:r>
        <w:rPr>
          <w:lang w:val="pt-PT"/>
        </w:rPr>
        <w:t>l</w:t>
      </w:r>
      <w:r w:rsidRPr="00AA5249">
        <w:rPr>
          <w:lang w:val="pt-PT"/>
        </w:rPr>
        <w:t xml:space="preserve"> </w:t>
      </w:r>
      <w:r>
        <w:rPr>
          <w:lang w:val="pt-PT"/>
        </w:rPr>
        <w:t xml:space="preserve">deve ser </w:t>
      </w:r>
      <w:r w:rsidRPr="00AA5249">
        <w:rPr>
          <w:lang w:val="pt-PT"/>
        </w:rPr>
        <w:t xml:space="preserve">aprovisionada com base com base na informação da tabela </w:t>
      </w:r>
      <w:r w:rsidRPr="00AA5249">
        <w:rPr>
          <w:i/>
          <w:iCs/>
          <w:lang w:val="pt-PT"/>
        </w:rPr>
        <w:t>modesg_out_sfcs_tax_europeia</w:t>
      </w:r>
      <w:r w:rsidRPr="00AA5249">
        <w:rPr>
          <w:lang w:val="pt-PT"/>
        </w:rPr>
        <w:t xml:space="preserve"> do Modelo de Dados ESG e considerando os valores da tabela de parametrização </w:t>
      </w:r>
      <w:r w:rsidRPr="00AA5249">
        <w:rPr>
          <w:i/>
          <w:iCs/>
          <w:lang w:val="pt-PT"/>
        </w:rPr>
        <w:t>cd_loan_tapes_bce.tabela lt803_codigos_lt</w:t>
      </w:r>
      <w:r w:rsidRPr="00AA5249">
        <w:rPr>
          <w:lang w:val="pt-PT"/>
        </w:rPr>
        <w:t>.</w:t>
      </w:r>
    </w:p>
    <w:p w14:paraId="3277B342" w14:textId="77777777" w:rsidR="004D766A" w:rsidRDefault="004D766A" w:rsidP="004D766A">
      <w:pPr>
        <w:jc w:val="both"/>
        <w:rPr>
          <w:lang w:val="pt-PT"/>
        </w:rPr>
      </w:pPr>
      <w:r w:rsidRPr="006901B1">
        <w:rPr>
          <w:lang w:val="pt-PT"/>
        </w:rPr>
        <w:t xml:space="preserve">A tabela </w:t>
      </w:r>
      <w:r w:rsidRPr="00374682">
        <w:rPr>
          <w:i/>
          <w:iCs/>
          <w:lang w:val="pt-PT"/>
        </w:rPr>
        <w:t>modesg_out_sfcs_tax_europeia</w:t>
      </w:r>
      <w:r w:rsidRPr="006901B1">
        <w:rPr>
          <w:lang w:val="pt-PT"/>
        </w:rPr>
        <w:t xml:space="preserve"> acima mencionada, deve ser previamente</w:t>
      </w:r>
      <w:r>
        <w:rPr>
          <w:lang w:val="pt-PT"/>
        </w:rPr>
        <w:t xml:space="preserve"> </w:t>
      </w:r>
      <w:r w:rsidRPr="006901B1">
        <w:rPr>
          <w:lang w:val="pt-PT"/>
        </w:rPr>
        <w:t>filtrada para a data de referência (</w:t>
      </w:r>
      <w:r w:rsidRPr="004D766A">
        <w:rPr>
          <w:i/>
          <w:iCs/>
          <w:lang w:val="pt-PT"/>
        </w:rPr>
        <w:t>ref_date</w:t>
      </w:r>
      <w:r w:rsidRPr="006901B1">
        <w:rPr>
          <w:lang w:val="pt-PT"/>
        </w:rPr>
        <w:t>) de execução do carregamento</w:t>
      </w:r>
      <w:r>
        <w:rPr>
          <w:lang w:val="pt-PT"/>
        </w:rPr>
        <w:t xml:space="preserve"> e os cruzamentos devem respeitar as </w:t>
      </w:r>
      <w:r>
        <w:rPr>
          <w:lang w:val="pt-PT"/>
        </w:rPr>
        <w:lastRenderedPageBreak/>
        <w:t xml:space="preserve">regras descritas na secção 4.1.1 considerando que será apenas necessária a passagem pelo tradutor de chaves FINREP </w:t>
      </w:r>
      <w:r w:rsidRPr="00BE4374">
        <w:rPr>
          <w:lang w:val="pt-PT"/>
        </w:rPr>
        <w:t xml:space="preserve">(tabela </w:t>
      </w:r>
      <w:r w:rsidRPr="00BE4374">
        <w:rPr>
          <w:i/>
          <w:iCs/>
          <w:lang w:val="pt-PT"/>
        </w:rPr>
        <w:t>cd_captools.kt_chaves_finrep</w:t>
      </w:r>
      <w:r>
        <w:rPr>
          <w:lang w:val="pt-PT"/>
        </w:rPr>
        <w:t>).</w:t>
      </w:r>
    </w:p>
    <w:p w14:paraId="65B09368" w14:textId="24451295" w:rsidR="00E77F8F" w:rsidRPr="00CA3EE4" w:rsidRDefault="009767C1" w:rsidP="006901B1">
      <w:pPr>
        <w:jc w:val="both"/>
        <w:rPr>
          <w:lang w:val="pt-PT"/>
        </w:rPr>
      </w:pPr>
      <w:r>
        <w:rPr>
          <w:lang w:val="pt-PT"/>
        </w:rPr>
        <w:t xml:space="preserve">Em primeira instância esta variável resulta da concatenação </w:t>
      </w:r>
      <w:r w:rsidR="00CA3EE4">
        <w:rPr>
          <w:lang w:val="pt-PT"/>
        </w:rPr>
        <w:t xml:space="preserve">das variáveis </w:t>
      </w:r>
      <w:r w:rsidR="00CA3EE4" w:rsidRPr="00CA3EE4">
        <w:rPr>
          <w:i/>
          <w:iCs/>
          <w:lang w:val="pt-PT"/>
        </w:rPr>
        <w:t>nome_purpose_</w:t>
      </w:r>
      <w:r w:rsidR="00CA3EE4" w:rsidRPr="00CA3EE4">
        <w:rPr>
          <w:lang w:val="pt-PT"/>
        </w:rPr>
        <w:t>esg</w:t>
      </w:r>
      <w:r w:rsidR="00CA3EE4">
        <w:rPr>
          <w:lang w:val="pt-PT"/>
        </w:rPr>
        <w:t xml:space="preserve">, </w:t>
      </w:r>
      <w:r w:rsidR="00CA3EE4" w:rsidRPr="00CA3EE4">
        <w:rPr>
          <w:lang w:val="pt-PT"/>
        </w:rPr>
        <w:t>nome</w:t>
      </w:r>
      <w:r w:rsidR="00CA3EE4" w:rsidRPr="00CA3EE4">
        <w:rPr>
          <w:i/>
          <w:iCs/>
          <w:lang w:val="pt-PT"/>
        </w:rPr>
        <w:t>_general_specific_purpose</w:t>
      </w:r>
      <w:r w:rsidR="00CA3EE4" w:rsidRPr="00CA3EE4">
        <w:rPr>
          <w:lang w:val="pt-PT"/>
        </w:rPr>
        <w:t xml:space="preserve"> e </w:t>
      </w:r>
      <w:r w:rsidR="00CA3EE4" w:rsidRPr="00CA3EE4">
        <w:rPr>
          <w:i/>
          <w:iCs/>
          <w:lang w:val="pt-PT"/>
        </w:rPr>
        <w:t>nome_specific_sustainable</w:t>
      </w:r>
      <w:r w:rsidR="009C478F">
        <w:rPr>
          <w:lang w:val="pt-PT"/>
        </w:rPr>
        <w:t xml:space="preserve">. É o resultado desta concatenação que deve ser usado </w:t>
      </w:r>
      <w:r w:rsidR="00822AC3">
        <w:rPr>
          <w:lang w:val="pt-PT"/>
        </w:rPr>
        <w:t xml:space="preserve">para </w:t>
      </w:r>
      <w:r w:rsidR="00FA44D5">
        <w:rPr>
          <w:lang w:val="pt-PT"/>
        </w:rPr>
        <w:t xml:space="preserve">conversão para os valores configurados na tabela </w:t>
      </w:r>
      <w:r w:rsidR="00FA44D5" w:rsidRPr="00AA5249">
        <w:rPr>
          <w:i/>
          <w:iCs/>
          <w:lang w:val="pt-PT"/>
        </w:rPr>
        <w:t>cd_loan_tapes_bce.tabela lt803_codigos_lt</w:t>
      </w:r>
      <w:r w:rsidR="00FA44D5">
        <w:rPr>
          <w:lang w:val="pt-PT"/>
        </w:rPr>
        <w:t>.</w:t>
      </w:r>
    </w:p>
    <w:p w14:paraId="375D5800" w14:textId="60AD3F7B" w:rsidR="004723D3" w:rsidRDefault="004723D3" w:rsidP="00123312">
      <w:pPr>
        <w:pStyle w:val="MyHeading1"/>
        <w:jc w:val="both"/>
        <w:rPr>
          <w:color w:val="000000" w:themeColor="text1"/>
          <w:lang w:val="pt-PT"/>
        </w:rPr>
      </w:pPr>
      <w:bookmarkStart w:id="50" w:name="_Toc159260928"/>
      <w:r>
        <w:rPr>
          <w:color w:val="000000" w:themeColor="text1"/>
          <w:lang w:val="pt-PT"/>
        </w:rPr>
        <w:t xml:space="preserve">Parametrização </w:t>
      </w:r>
      <w:r w:rsidR="00426895" w:rsidRPr="00426895">
        <w:rPr>
          <w:color w:val="000000" w:themeColor="text1"/>
          <w:lang w:val="pt-PT"/>
        </w:rPr>
        <w:t>lt825_mthd_usd_instrmnt</w:t>
      </w:r>
      <w:bookmarkEnd w:id="50"/>
    </w:p>
    <w:p w14:paraId="35E0C585" w14:textId="022A5F88" w:rsidR="00426895" w:rsidRPr="00600902" w:rsidRDefault="00426895" w:rsidP="00426895">
      <w:pPr>
        <w:jc w:val="both"/>
        <w:rPr>
          <w:lang w:val="pt-PT"/>
        </w:rPr>
      </w:pPr>
      <w:r w:rsidRPr="00EF5019">
        <w:rPr>
          <w:lang w:val="pt-PT"/>
        </w:rPr>
        <w:t xml:space="preserve">Esta parametrização permite aos utilizadores de negócio </w:t>
      </w:r>
      <w:r>
        <w:rPr>
          <w:lang w:val="pt-PT"/>
        </w:rPr>
        <w:t xml:space="preserve">parametrizar as regras de aprovisionamento para as variáveis </w:t>
      </w:r>
      <w:r w:rsidRPr="00426895">
        <w:rPr>
          <w:i/>
          <w:iCs/>
          <w:lang w:val="pt-PT"/>
        </w:rPr>
        <w:t>MTHD_USD_INSTRMNT_SCP_1</w:t>
      </w:r>
      <w:r w:rsidRPr="00426895">
        <w:rPr>
          <w:lang w:val="pt-PT"/>
        </w:rPr>
        <w:t>,</w:t>
      </w:r>
      <w:r>
        <w:rPr>
          <w:i/>
          <w:iCs/>
          <w:lang w:val="pt-PT"/>
        </w:rPr>
        <w:t xml:space="preserve"> </w:t>
      </w:r>
      <w:r w:rsidRPr="00426895">
        <w:rPr>
          <w:i/>
          <w:iCs/>
          <w:lang w:val="pt-PT"/>
        </w:rPr>
        <w:t>MTHD_USD_INSTRMNT_SCP_</w:t>
      </w:r>
      <w:r>
        <w:rPr>
          <w:i/>
          <w:iCs/>
          <w:lang w:val="pt-PT"/>
        </w:rPr>
        <w:t xml:space="preserve">2 e </w:t>
      </w:r>
      <w:r w:rsidRPr="00426895">
        <w:rPr>
          <w:i/>
          <w:iCs/>
          <w:lang w:val="pt-PT"/>
        </w:rPr>
        <w:t>MTHD_USD_INSTRMNT_SCP_</w:t>
      </w:r>
      <w:r>
        <w:rPr>
          <w:i/>
          <w:iCs/>
          <w:lang w:val="pt-PT"/>
        </w:rPr>
        <w:t>3</w:t>
      </w:r>
      <w:r>
        <w:rPr>
          <w:lang w:val="pt-PT"/>
        </w:rPr>
        <w:t xml:space="preserve">. À data apresenta o seguinte conjunto de variáveis independentes: </w:t>
      </w:r>
      <w:r w:rsidR="00FC3065" w:rsidRPr="00FC3065">
        <w:rPr>
          <w:i/>
          <w:iCs/>
          <w:lang w:val="pt-PT"/>
        </w:rPr>
        <w:t>ordem</w:t>
      </w:r>
      <w:r w:rsidR="00FC3065">
        <w:rPr>
          <w:lang w:val="pt-PT"/>
        </w:rPr>
        <w:t xml:space="preserve">, </w:t>
      </w:r>
      <w:r w:rsidR="00FC3065" w:rsidRPr="00FC3065">
        <w:rPr>
          <w:i/>
          <w:iCs/>
          <w:lang w:val="pt-PT"/>
        </w:rPr>
        <w:t>tabela</w:t>
      </w:r>
      <w:r w:rsidR="00FC3065">
        <w:rPr>
          <w:lang w:val="pt-PT"/>
        </w:rPr>
        <w:t xml:space="preserve">, </w:t>
      </w:r>
      <w:r w:rsidR="00FC3065" w:rsidRPr="00FC3065">
        <w:rPr>
          <w:i/>
          <w:iCs/>
          <w:lang w:val="pt-PT"/>
        </w:rPr>
        <w:t>origem_scp1_emss</w:t>
      </w:r>
      <w:r w:rsidR="00FC3065">
        <w:rPr>
          <w:i/>
          <w:iCs/>
          <w:lang w:val="pt-PT"/>
        </w:rPr>
        <w:t xml:space="preserve">, </w:t>
      </w:r>
      <w:r w:rsidR="00FC3065" w:rsidRPr="00FC3065">
        <w:rPr>
          <w:i/>
          <w:iCs/>
          <w:lang w:val="pt-PT"/>
        </w:rPr>
        <w:t>origem_scp1_emss</w:t>
      </w:r>
      <w:r w:rsidR="00FC3065">
        <w:rPr>
          <w:i/>
          <w:iCs/>
          <w:lang w:val="pt-PT"/>
        </w:rPr>
        <w:t xml:space="preserve"> e </w:t>
      </w:r>
      <w:r w:rsidR="00FC3065" w:rsidRPr="00FC3065">
        <w:rPr>
          <w:i/>
          <w:iCs/>
          <w:lang w:val="pt-PT"/>
        </w:rPr>
        <w:t>origem_scp1_emss</w:t>
      </w:r>
      <w:r>
        <w:rPr>
          <w:lang w:val="pt-PT"/>
        </w:rPr>
        <w:t xml:space="preserve"> e variáve</w:t>
      </w:r>
      <w:r w:rsidR="00FC3065">
        <w:rPr>
          <w:lang w:val="pt-PT"/>
        </w:rPr>
        <w:t>is</w:t>
      </w:r>
      <w:r>
        <w:rPr>
          <w:lang w:val="pt-PT"/>
        </w:rPr>
        <w:t xml:space="preserve"> dependente</w:t>
      </w:r>
      <w:r w:rsidR="00FC3065">
        <w:rPr>
          <w:lang w:val="pt-PT"/>
        </w:rPr>
        <w:t>s</w:t>
      </w:r>
      <w:r>
        <w:rPr>
          <w:lang w:val="pt-PT"/>
        </w:rPr>
        <w:t xml:space="preserve"> </w:t>
      </w:r>
      <w:r>
        <w:rPr>
          <w:i/>
          <w:iCs/>
          <w:lang w:val="pt-PT"/>
        </w:rPr>
        <w:t xml:space="preserve"> </w:t>
      </w:r>
      <w:r w:rsidR="00FC3065" w:rsidRPr="00426895">
        <w:rPr>
          <w:i/>
          <w:iCs/>
          <w:lang w:val="pt-PT"/>
        </w:rPr>
        <w:t>MTHD_USD_INSTRMNT_SCP_1</w:t>
      </w:r>
      <w:r w:rsidR="00FC3065" w:rsidRPr="00426895">
        <w:rPr>
          <w:lang w:val="pt-PT"/>
        </w:rPr>
        <w:t>,</w:t>
      </w:r>
      <w:r w:rsidR="00FC3065">
        <w:rPr>
          <w:i/>
          <w:iCs/>
          <w:lang w:val="pt-PT"/>
        </w:rPr>
        <w:t xml:space="preserve"> </w:t>
      </w:r>
      <w:r w:rsidR="00FC3065" w:rsidRPr="00426895">
        <w:rPr>
          <w:i/>
          <w:iCs/>
          <w:lang w:val="pt-PT"/>
        </w:rPr>
        <w:t>MTHD_USD_INSTRMNT_SCP_</w:t>
      </w:r>
      <w:r w:rsidR="00FC3065">
        <w:rPr>
          <w:i/>
          <w:iCs/>
          <w:lang w:val="pt-PT"/>
        </w:rPr>
        <w:t xml:space="preserve">2 e </w:t>
      </w:r>
      <w:r w:rsidR="00FC3065" w:rsidRPr="00426895">
        <w:rPr>
          <w:i/>
          <w:iCs/>
          <w:lang w:val="pt-PT"/>
        </w:rPr>
        <w:t>MTHD_USD_INSTRMNT_SCP_</w:t>
      </w:r>
      <w:r w:rsidR="00FC3065">
        <w:rPr>
          <w:i/>
          <w:iCs/>
          <w:lang w:val="pt-PT"/>
        </w:rPr>
        <w:t>3</w:t>
      </w:r>
      <w:r>
        <w:rPr>
          <w:lang w:val="pt-PT"/>
        </w:rPr>
        <w:t>.</w:t>
      </w:r>
    </w:p>
    <w:p w14:paraId="0B066200" w14:textId="77777777" w:rsidR="00426895" w:rsidRPr="00EF5019" w:rsidRDefault="00426895" w:rsidP="00426895">
      <w:pPr>
        <w:jc w:val="both"/>
        <w:rPr>
          <w:lang w:val="pt-PT"/>
        </w:rPr>
      </w:pPr>
      <w:r w:rsidRPr="00EF5019">
        <w:rPr>
          <w:lang w:val="pt-PT"/>
        </w:rPr>
        <w:t xml:space="preserve">O modelo de dados </w:t>
      </w:r>
      <w:r>
        <w:rPr>
          <w:lang w:val="pt-PT"/>
        </w:rPr>
        <w:t xml:space="preserve">e regras definidas para esta </w:t>
      </w:r>
      <w:r w:rsidRPr="00EF5019">
        <w:rPr>
          <w:lang w:val="pt-PT"/>
        </w:rPr>
        <w:t>parametrização encontra</w:t>
      </w:r>
      <w:r>
        <w:rPr>
          <w:lang w:val="pt-PT"/>
        </w:rPr>
        <w:t>m</w:t>
      </w:r>
      <w:r w:rsidRPr="00EF5019">
        <w:rPr>
          <w:lang w:val="pt-PT"/>
        </w:rPr>
        <w:t xml:space="preserve">-se </w:t>
      </w:r>
      <w:r>
        <w:rPr>
          <w:lang w:val="pt-PT"/>
        </w:rPr>
        <w:t xml:space="preserve">descritos </w:t>
      </w:r>
      <w:r w:rsidRPr="00EF5019">
        <w:rPr>
          <w:lang w:val="pt-PT"/>
        </w:rPr>
        <w:t xml:space="preserve">no ficheiro </w:t>
      </w:r>
      <w:r w:rsidRPr="00AE6CA9">
        <w:rPr>
          <w:i/>
          <w:iCs/>
          <w:lang w:val="pt-PT"/>
        </w:rPr>
        <w:t>BST ESG Loan Tape GreenDashboard.xlsx</w:t>
      </w:r>
      <w:r w:rsidRPr="00EF5019">
        <w:rPr>
          <w:lang w:val="pt-PT"/>
        </w:rPr>
        <w:t xml:space="preserve">. </w:t>
      </w:r>
    </w:p>
    <w:p w14:paraId="0EEA55F2" w14:textId="77777777" w:rsidR="00426895" w:rsidRDefault="00426895" w:rsidP="00426895">
      <w:pPr>
        <w:jc w:val="both"/>
        <w:rPr>
          <w:lang w:val="pt-PT"/>
        </w:rPr>
      </w:pPr>
      <w:r w:rsidRPr="00EF5019">
        <w:rPr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4EEFE461" w14:textId="77777777" w:rsidR="00426895" w:rsidRPr="00AE6CA9" w:rsidRDefault="00426895" w:rsidP="0060512E">
      <w:pPr>
        <w:pStyle w:val="ListParagraph"/>
        <w:numPr>
          <w:ilvl w:val="0"/>
          <w:numId w:val="27"/>
        </w:numPr>
        <w:jc w:val="both"/>
        <w:rPr>
          <w:lang w:val="pt-PT"/>
        </w:rPr>
      </w:pPr>
      <w:r w:rsidRPr="00AE6CA9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0228BC" w:rsidRDefault="00426895" w:rsidP="00426895">
      <w:pPr>
        <w:pStyle w:val="ListParagraph"/>
        <w:numPr>
          <w:ilvl w:val="0"/>
          <w:numId w:val="27"/>
        </w:numPr>
        <w:jc w:val="both"/>
        <w:rPr>
          <w:lang w:val="pt-PT"/>
        </w:rPr>
      </w:pPr>
      <w:r w:rsidRPr="00AE6CA9">
        <w:rPr>
          <w:lang w:val="pt-PT"/>
        </w:rPr>
        <w:t>Alteração pontual de um código, seja a sua adição, remoção ou modificação.</w:t>
      </w:r>
    </w:p>
    <w:p w14:paraId="14995102" w14:textId="1E7631B3" w:rsidR="00D62453" w:rsidRDefault="00D62453" w:rsidP="00123312">
      <w:pPr>
        <w:pStyle w:val="MyHeading1"/>
        <w:jc w:val="both"/>
        <w:rPr>
          <w:color w:val="000000" w:themeColor="text1"/>
          <w:lang w:val="pt-PT"/>
        </w:rPr>
      </w:pPr>
      <w:bookmarkStart w:id="51" w:name="_Toc159260929"/>
      <w:r w:rsidRPr="00EF5019">
        <w:rPr>
          <w:color w:val="000000" w:themeColor="text1"/>
          <w:lang w:val="pt-PT"/>
        </w:rPr>
        <w:t xml:space="preserve">Parametrização </w:t>
      </w:r>
      <w:r w:rsidR="00EF5019" w:rsidRPr="00EF5019">
        <w:rPr>
          <w:color w:val="000000" w:themeColor="text1"/>
          <w:lang w:val="pt-PT"/>
        </w:rPr>
        <w:t>lt826_esg_sbsctr</w:t>
      </w:r>
      <w:bookmarkEnd w:id="51"/>
    </w:p>
    <w:p w14:paraId="607476E2" w14:textId="6A8AA49A" w:rsidR="00EF5019" w:rsidRPr="00600902" w:rsidRDefault="00EF5019" w:rsidP="00AE6CA9">
      <w:pPr>
        <w:jc w:val="both"/>
        <w:rPr>
          <w:lang w:val="pt-PT"/>
        </w:rPr>
      </w:pPr>
      <w:r w:rsidRPr="00EF5019">
        <w:rPr>
          <w:lang w:val="pt-PT"/>
        </w:rPr>
        <w:t xml:space="preserve">Esta parametrização permite aos utilizadores de negócio </w:t>
      </w:r>
      <w:r w:rsidR="00AE6CA9">
        <w:rPr>
          <w:lang w:val="pt-PT"/>
        </w:rPr>
        <w:t xml:space="preserve">parametrizar as regras de aprovisionamento para a variável </w:t>
      </w:r>
      <w:r w:rsidR="00AE6CA9" w:rsidRPr="00600902">
        <w:rPr>
          <w:i/>
          <w:iCs/>
          <w:lang w:val="pt-PT"/>
        </w:rPr>
        <w:t>ESG</w:t>
      </w:r>
      <w:r w:rsidR="00600902" w:rsidRPr="00600902">
        <w:rPr>
          <w:i/>
          <w:iCs/>
          <w:lang w:val="pt-PT"/>
        </w:rPr>
        <w:t>_SBSCTR</w:t>
      </w:r>
      <w:r w:rsidR="00600902">
        <w:rPr>
          <w:lang w:val="pt-PT"/>
        </w:rPr>
        <w:t xml:space="preserve">. À data apresenta o seguinte conjunto de variáveis independentes: </w:t>
      </w:r>
      <w:r w:rsidR="00600902">
        <w:rPr>
          <w:i/>
          <w:iCs/>
          <w:lang w:val="pt-PT"/>
        </w:rPr>
        <w:t>nace_code</w:t>
      </w:r>
      <w:r w:rsidR="00600902">
        <w:rPr>
          <w:lang w:val="pt-PT"/>
        </w:rPr>
        <w:t xml:space="preserve">, </w:t>
      </w:r>
      <w:r w:rsidR="00600902">
        <w:rPr>
          <w:i/>
          <w:iCs/>
          <w:lang w:val="pt-PT"/>
        </w:rPr>
        <w:t>contraparte</w:t>
      </w:r>
      <w:r w:rsidR="00600902">
        <w:rPr>
          <w:lang w:val="pt-PT"/>
        </w:rPr>
        <w:t xml:space="preserve">, </w:t>
      </w:r>
      <w:r w:rsidR="00600902">
        <w:rPr>
          <w:i/>
          <w:iCs/>
          <w:lang w:val="pt-PT"/>
        </w:rPr>
        <w:t>cnatureza_juri</w:t>
      </w:r>
      <w:r w:rsidR="00600902">
        <w:rPr>
          <w:lang w:val="pt-PT"/>
        </w:rPr>
        <w:t xml:space="preserve"> e </w:t>
      </w:r>
      <w:r w:rsidR="00600902">
        <w:rPr>
          <w:i/>
          <w:iCs/>
          <w:lang w:val="pt-PT"/>
        </w:rPr>
        <w:t>idcomb</w:t>
      </w:r>
      <w:r w:rsidR="00600902">
        <w:rPr>
          <w:lang w:val="pt-PT"/>
        </w:rPr>
        <w:t xml:space="preserve"> e variável dependente </w:t>
      </w:r>
      <w:r w:rsidR="00600902">
        <w:rPr>
          <w:i/>
          <w:iCs/>
          <w:lang w:val="pt-PT"/>
        </w:rPr>
        <w:t xml:space="preserve"> ESG_SBSCTR</w:t>
      </w:r>
      <w:r w:rsidR="00E125FA">
        <w:rPr>
          <w:lang w:val="pt-PT"/>
        </w:rPr>
        <w:t>.</w:t>
      </w:r>
    </w:p>
    <w:p w14:paraId="6F0199FC" w14:textId="79B5F2E4" w:rsidR="00EF5019" w:rsidRPr="00EF5019" w:rsidRDefault="00EF5019" w:rsidP="00AE6CA9">
      <w:pPr>
        <w:jc w:val="both"/>
        <w:rPr>
          <w:lang w:val="pt-PT"/>
        </w:rPr>
      </w:pPr>
      <w:r w:rsidRPr="00EF5019">
        <w:rPr>
          <w:lang w:val="pt-PT"/>
        </w:rPr>
        <w:t xml:space="preserve">O modelo de dados </w:t>
      </w:r>
      <w:r w:rsidR="00E125FA">
        <w:rPr>
          <w:lang w:val="pt-PT"/>
        </w:rPr>
        <w:t xml:space="preserve">e regras definidas para esta </w:t>
      </w:r>
      <w:r w:rsidRPr="00EF5019">
        <w:rPr>
          <w:lang w:val="pt-PT"/>
        </w:rPr>
        <w:t>parametrização encontra</w:t>
      </w:r>
      <w:r w:rsidR="00E125FA">
        <w:rPr>
          <w:lang w:val="pt-PT"/>
        </w:rPr>
        <w:t>m</w:t>
      </w:r>
      <w:r w:rsidRPr="00EF5019">
        <w:rPr>
          <w:lang w:val="pt-PT"/>
        </w:rPr>
        <w:t xml:space="preserve">-se </w:t>
      </w:r>
      <w:r w:rsidR="00E125FA">
        <w:rPr>
          <w:lang w:val="pt-PT"/>
        </w:rPr>
        <w:t xml:space="preserve">descritos </w:t>
      </w:r>
      <w:r w:rsidRPr="00EF5019">
        <w:rPr>
          <w:lang w:val="pt-PT"/>
        </w:rPr>
        <w:t xml:space="preserve">no ficheiro </w:t>
      </w:r>
      <w:r w:rsidRPr="00AE6CA9">
        <w:rPr>
          <w:i/>
          <w:iCs/>
          <w:lang w:val="pt-PT"/>
        </w:rPr>
        <w:t>BST ESG Loan Tape GreenDashboard.xlsx</w:t>
      </w:r>
      <w:r w:rsidRPr="00EF5019">
        <w:rPr>
          <w:lang w:val="pt-PT"/>
        </w:rPr>
        <w:t xml:space="preserve">. </w:t>
      </w:r>
    </w:p>
    <w:p w14:paraId="2F45698A" w14:textId="77777777" w:rsidR="00AE6CA9" w:rsidRDefault="00EF5019" w:rsidP="00AE6CA9">
      <w:pPr>
        <w:jc w:val="both"/>
        <w:rPr>
          <w:lang w:val="pt-PT"/>
        </w:rPr>
      </w:pPr>
      <w:r w:rsidRPr="00EF5019">
        <w:rPr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7405E10" w14:textId="77777777" w:rsidR="00AE6CA9" w:rsidRPr="00AE6CA9" w:rsidRDefault="00EF5019" w:rsidP="0060512E">
      <w:pPr>
        <w:pStyle w:val="ListParagraph"/>
        <w:numPr>
          <w:ilvl w:val="0"/>
          <w:numId w:val="27"/>
        </w:numPr>
        <w:jc w:val="both"/>
        <w:rPr>
          <w:lang w:val="pt-PT"/>
        </w:rPr>
      </w:pPr>
      <w:r w:rsidRPr="00AE6CA9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AE6CA9" w:rsidRDefault="00EF5019" w:rsidP="0060512E">
      <w:pPr>
        <w:pStyle w:val="ListParagraph"/>
        <w:numPr>
          <w:ilvl w:val="0"/>
          <w:numId w:val="27"/>
        </w:numPr>
        <w:jc w:val="both"/>
        <w:rPr>
          <w:lang w:val="pt-PT"/>
        </w:rPr>
      </w:pPr>
      <w:r w:rsidRPr="00AE6CA9">
        <w:rPr>
          <w:lang w:val="pt-PT"/>
        </w:rPr>
        <w:t>Alteração pontual de um código, seja a sua adição, remoção ou modificação.</w:t>
      </w:r>
    </w:p>
    <w:p w14:paraId="3A73AA08" w14:textId="7715A64A" w:rsidR="00123312" w:rsidRPr="00123312" w:rsidRDefault="00BE3AEB" w:rsidP="00123312">
      <w:pPr>
        <w:pStyle w:val="MyHeading1"/>
        <w:jc w:val="both"/>
        <w:rPr>
          <w:lang w:val="pt-PT"/>
        </w:rPr>
      </w:pPr>
      <w:bookmarkStart w:id="52" w:name="_Toc159260930"/>
      <w:r w:rsidRPr="00BE3AEB">
        <w:rPr>
          <w:color w:val="000000" w:themeColor="text1"/>
          <w:lang w:val="pt-PT"/>
        </w:rPr>
        <w:t xml:space="preserve">Alterações à tabela de parametrização </w:t>
      </w:r>
      <w:r w:rsidRPr="00BE3AEB">
        <w:rPr>
          <w:i/>
          <w:iCs/>
          <w:color w:val="000000" w:themeColor="text1"/>
          <w:lang w:val="pt-PT"/>
        </w:rPr>
        <w:t>cd_loan_tapes_bce.</w:t>
      </w:r>
      <w:r w:rsidRPr="00123312">
        <w:rPr>
          <w:color w:val="000000" w:themeColor="text1"/>
          <w:lang w:val="pt-PT"/>
        </w:rPr>
        <w:t>tabela</w:t>
      </w:r>
      <w:r w:rsidRPr="00BE3AEB">
        <w:rPr>
          <w:i/>
          <w:iCs/>
          <w:color w:val="000000" w:themeColor="text1"/>
          <w:lang w:val="pt-PT"/>
        </w:rPr>
        <w:t xml:space="preserve"> lt803_codigos_lt</w:t>
      </w:r>
      <w:bookmarkEnd w:id="52"/>
      <w:r w:rsidRPr="00BE3AEB">
        <w:rPr>
          <w:i/>
          <w:iCs/>
          <w:color w:val="000000" w:themeColor="text1"/>
          <w:lang w:val="pt-PT"/>
        </w:rPr>
        <w:t xml:space="preserve"> </w:t>
      </w:r>
    </w:p>
    <w:p w14:paraId="17EC7E23" w14:textId="77777777" w:rsidR="00B012A6" w:rsidRDefault="00BE3AEB" w:rsidP="00123312">
      <w:pPr>
        <w:jc w:val="both"/>
        <w:rPr>
          <w:lang w:val="pt-PT"/>
        </w:rPr>
      </w:pPr>
      <w:r w:rsidRPr="00BE3AEB">
        <w:rPr>
          <w:lang w:val="pt-PT"/>
        </w:rPr>
        <w:t>A alteração a esta tabela tem como propósito permitir aos utiliza</w:t>
      </w:r>
      <w:r w:rsidR="00F72C28">
        <w:rPr>
          <w:lang w:val="pt-PT"/>
        </w:rPr>
        <w:t xml:space="preserve">dores </w:t>
      </w:r>
      <w:r w:rsidR="00123312">
        <w:rPr>
          <w:lang w:val="pt-PT"/>
        </w:rPr>
        <w:t xml:space="preserve">configurar </w:t>
      </w:r>
      <w:r w:rsidR="00F72C28">
        <w:rPr>
          <w:lang w:val="pt-PT"/>
        </w:rPr>
        <w:t xml:space="preserve">o mapeamento entre </w:t>
      </w:r>
      <w:r w:rsidR="00040CD9">
        <w:rPr>
          <w:lang w:val="pt-PT"/>
        </w:rPr>
        <w:t xml:space="preserve">uma variável origem e um campo da </w:t>
      </w:r>
      <w:r w:rsidR="00040CD9">
        <w:rPr>
          <w:i/>
          <w:iCs/>
          <w:lang w:val="pt-PT"/>
        </w:rPr>
        <w:t>loan tape</w:t>
      </w:r>
      <w:r w:rsidR="00123312">
        <w:rPr>
          <w:lang w:val="pt-PT"/>
        </w:rPr>
        <w:t xml:space="preserve"> </w:t>
      </w:r>
      <w:r w:rsidR="00040CD9">
        <w:rPr>
          <w:lang w:val="pt-PT"/>
        </w:rPr>
        <w:t xml:space="preserve">através de </w:t>
      </w:r>
      <w:r w:rsidR="007A2A8A">
        <w:rPr>
          <w:lang w:val="pt-PT"/>
        </w:rPr>
        <w:t xml:space="preserve">uma fórmula. </w:t>
      </w:r>
    </w:p>
    <w:p w14:paraId="26C833DB" w14:textId="2FED000F" w:rsidR="0027080C" w:rsidRDefault="007A2A8A" w:rsidP="00C878B8">
      <w:pPr>
        <w:jc w:val="both"/>
        <w:rPr>
          <w:lang w:val="pt-PT"/>
        </w:rPr>
      </w:pPr>
      <w:r>
        <w:rPr>
          <w:lang w:val="pt-PT"/>
        </w:rPr>
        <w:t xml:space="preserve">Esta tabela deve </w:t>
      </w:r>
      <w:r w:rsidR="00AC5740">
        <w:rPr>
          <w:lang w:val="pt-PT"/>
        </w:rPr>
        <w:t>manter</w:t>
      </w:r>
      <w:r w:rsidR="00272328">
        <w:rPr>
          <w:lang w:val="pt-PT"/>
        </w:rPr>
        <w:t xml:space="preserve"> a funcionalidade de </w:t>
      </w:r>
      <w:r>
        <w:rPr>
          <w:lang w:val="pt-PT"/>
        </w:rPr>
        <w:t xml:space="preserve">suportar mapeamento direto, </w:t>
      </w:r>
      <w:r w:rsidR="00272328">
        <w:rPr>
          <w:lang w:val="pt-PT"/>
        </w:rPr>
        <w:t xml:space="preserve">bem </w:t>
      </w:r>
      <w:r>
        <w:rPr>
          <w:lang w:val="pt-PT"/>
        </w:rPr>
        <w:t xml:space="preserve">como a classificação </w:t>
      </w:r>
      <w:r w:rsidR="00AF3EE7">
        <w:rPr>
          <w:lang w:val="pt-PT"/>
        </w:rPr>
        <w:t>da variável em função de um intervalo de valores</w:t>
      </w:r>
      <w:r w:rsidR="00C756E8">
        <w:rPr>
          <w:lang w:val="pt-PT"/>
        </w:rPr>
        <w:t xml:space="preserve"> preenchido </w:t>
      </w:r>
      <w:r w:rsidR="00B57C08">
        <w:rPr>
          <w:lang w:val="pt-PT"/>
        </w:rPr>
        <w:t xml:space="preserve">ou outra fórmula </w:t>
      </w:r>
      <w:r w:rsidR="00C756E8">
        <w:rPr>
          <w:lang w:val="pt-PT"/>
        </w:rPr>
        <w:t xml:space="preserve">no campo </w:t>
      </w:r>
      <w:r w:rsidR="00C756E8">
        <w:rPr>
          <w:i/>
          <w:iCs/>
          <w:lang w:val="pt-PT"/>
        </w:rPr>
        <w:t>valor_origem</w:t>
      </w:r>
      <w:r w:rsidR="00C756E8">
        <w:rPr>
          <w:lang w:val="pt-PT"/>
        </w:rPr>
        <w:t xml:space="preserve"> da tabela</w:t>
      </w:r>
      <w:r w:rsidR="00B57C08">
        <w:rPr>
          <w:lang w:val="pt-PT"/>
        </w:rPr>
        <w:t>, mantendo o pressuposto de que só poderá existir uma variável independente. Tal significa que a fórmula considerada apenas pode considerar esta variável.</w:t>
      </w:r>
    </w:p>
    <w:p w14:paraId="322F090C" w14:textId="77777777" w:rsidR="00886A47" w:rsidRPr="001E22D1" w:rsidRDefault="00886A47" w:rsidP="00C878B8">
      <w:pPr>
        <w:jc w:val="both"/>
        <w:rPr>
          <w:lang w:val="pt-PT"/>
        </w:rPr>
      </w:pPr>
    </w:p>
    <w:sectPr w:rsidR="00886A47" w:rsidRPr="001E22D1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6349B" w14:textId="77777777" w:rsidR="00A67CAC" w:rsidRDefault="00A67CAC" w:rsidP="00C702C7">
      <w:pPr>
        <w:spacing w:after="0" w:line="240" w:lineRule="auto"/>
      </w:pPr>
      <w:r>
        <w:separator/>
      </w:r>
    </w:p>
  </w:endnote>
  <w:endnote w:type="continuationSeparator" w:id="0">
    <w:p w14:paraId="01BA86FF" w14:textId="77777777" w:rsidR="00A67CAC" w:rsidRDefault="00A67CAC" w:rsidP="00C702C7">
      <w:pPr>
        <w:spacing w:after="0" w:line="240" w:lineRule="auto"/>
      </w:pPr>
      <w:r>
        <w:continuationSeparator/>
      </w:r>
    </w:p>
  </w:endnote>
  <w:endnote w:type="continuationNotice" w:id="1">
    <w:p w14:paraId="138E1AA8" w14:textId="77777777" w:rsidR="00A67CAC" w:rsidRDefault="00A67C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72589DAE" w:rsidR="00457605" w:rsidRDefault="004576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6DF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7A93092" w14:textId="77777777" w:rsidR="00457605" w:rsidRDefault="00457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407F8C" w14:textId="77777777" w:rsidR="00A67CAC" w:rsidRDefault="00A67CAC" w:rsidP="00C702C7">
      <w:pPr>
        <w:spacing w:after="0" w:line="240" w:lineRule="auto"/>
      </w:pPr>
      <w:r>
        <w:separator/>
      </w:r>
    </w:p>
  </w:footnote>
  <w:footnote w:type="continuationSeparator" w:id="0">
    <w:p w14:paraId="2B53C21A" w14:textId="77777777" w:rsidR="00A67CAC" w:rsidRDefault="00A67CAC" w:rsidP="00C702C7">
      <w:pPr>
        <w:spacing w:after="0" w:line="240" w:lineRule="auto"/>
      </w:pPr>
      <w:r>
        <w:continuationSeparator/>
      </w:r>
    </w:p>
  </w:footnote>
  <w:footnote w:type="continuationNotice" w:id="1">
    <w:p w14:paraId="0300942A" w14:textId="77777777" w:rsidR="00A67CAC" w:rsidRDefault="00A67CAC">
      <w:pPr>
        <w:spacing w:after="0" w:line="240" w:lineRule="auto"/>
      </w:pPr>
    </w:p>
  </w:footnote>
  <w:footnote w:id="2">
    <w:p w14:paraId="491B9589" w14:textId="36CA2E05" w:rsidR="0059036E" w:rsidRPr="0059036E" w:rsidRDefault="0059036E">
      <w:pPr>
        <w:pStyle w:val="FootnoteText"/>
        <w:rPr>
          <w:lang w:val="pt-PT"/>
        </w:rPr>
      </w:pPr>
      <w:r w:rsidRPr="009D5E38">
        <w:rPr>
          <w:rStyle w:val="FootnoteReference"/>
          <w:sz w:val="14"/>
          <w:szCs w:val="18"/>
        </w:rPr>
        <w:footnoteRef/>
      </w:r>
      <w:r w:rsidRPr="009D5E38">
        <w:rPr>
          <w:sz w:val="14"/>
          <w:szCs w:val="18"/>
        </w:rPr>
        <w:t xml:space="preserve"> </w:t>
      </w:r>
      <w:r w:rsidR="00B4011C" w:rsidRPr="009D5E38">
        <w:rPr>
          <w:sz w:val="14"/>
          <w:szCs w:val="18"/>
        </w:rPr>
        <w:t>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E31E61" w:rsidRPr="008816AD" w:rsidRDefault="00E31E61">
      <w:pPr>
        <w:pStyle w:val="FootnoteText"/>
        <w:rPr>
          <w:lang w:val="pt-PT"/>
        </w:rPr>
      </w:pPr>
      <w:r w:rsidRPr="005C3406">
        <w:rPr>
          <w:rStyle w:val="FootnoteReference"/>
          <w:sz w:val="14"/>
          <w:szCs w:val="18"/>
        </w:rPr>
        <w:footnoteRef/>
      </w:r>
      <w:r w:rsidRPr="005C3406">
        <w:rPr>
          <w:sz w:val="14"/>
          <w:szCs w:val="18"/>
          <w:lang w:val="pt-PT"/>
        </w:rPr>
        <w:t xml:space="preserve"> </w:t>
      </w:r>
      <w:r w:rsidR="00D95BD4" w:rsidRPr="005C3406">
        <w:rPr>
          <w:sz w:val="14"/>
          <w:szCs w:val="18"/>
          <w:lang w:val="pt-PT"/>
        </w:rPr>
        <w:t>E</w:t>
      </w:r>
      <w:r w:rsidR="00D666C8" w:rsidRPr="005C3406">
        <w:rPr>
          <w:sz w:val="14"/>
          <w:szCs w:val="18"/>
          <w:lang w:val="pt-PT"/>
        </w:rPr>
        <w:t>m</w:t>
      </w:r>
      <w:r w:rsidR="00D95BD4" w:rsidRPr="005C3406">
        <w:rPr>
          <w:sz w:val="14"/>
          <w:szCs w:val="18"/>
          <w:lang w:val="pt-PT"/>
        </w:rPr>
        <w:t xml:space="preserve"> primeira instância, </w:t>
      </w:r>
      <w:r w:rsidR="00EA3AA1" w:rsidRPr="005C3406">
        <w:rPr>
          <w:sz w:val="14"/>
          <w:szCs w:val="18"/>
          <w:lang w:val="pt-PT"/>
        </w:rPr>
        <w:t xml:space="preserve">não serão consideras, usando esta abordagem, operações </w:t>
      </w:r>
      <w:r w:rsidR="008816AD" w:rsidRPr="005C3406">
        <w:rPr>
          <w:sz w:val="14"/>
          <w:szCs w:val="18"/>
          <w:lang w:val="pt-PT"/>
        </w:rPr>
        <w:t xml:space="preserve">intramês nem operações </w:t>
      </w:r>
      <w:r w:rsidR="008816AD" w:rsidRPr="005C3406">
        <w:rPr>
          <w:i/>
          <w:iCs/>
          <w:sz w:val="14"/>
          <w:szCs w:val="18"/>
          <w:lang w:val="pt-PT"/>
        </w:rPr>
        <w:t>revolving</w:t>
      </w:r>
      <w:r w:rsidR="008816AD" w:rsidRPr="005C3406">
        <w:rPr>
          <w:sz w:val="14"/>
          <w:szCs w:val="18"/>
          <w:lang w:val="pt-PT"/>
        </w:rPr>
        <w:t xml:space="preserve"> que não tenham saldo </w:t>
      </w:r>
      <w:r w:rsidR="00EF7CB1" w:rsidRPr="005C3406">
        <w:rPr>
          <w:sz w:val="14"/>
          <w:szCs w:val="18"/>
          <w:lang w:val="pt-PT"/>
        </w:rPr>
        <w:t xml:space="preserve">pontual no final do mês. Naturalmente, </w:t>
      </w:r>
      <w:r w:rsidR="004F2CE9" w:rsidRPr="005C3406">
        <w:rPr>
          <w:sz w:val="14"/>
          <w:szCs w:val="18"/>
          <w:lang w:val="pt-PT"/>
        </w:rPr>
        <w:t>operações</w:t>
      </w:r>
      <w:r w:rsidR="00B776CD" w:rsidRPr="005C3406">
        <w:rPr>
          <w:sz w:val="14"/>
          <w:szCs w:val="18"/>
          <w:lang w:val="pt-PT"/>
        </w:rPr>
        <w:t xml:space="preserve"> que não passem nos tradutores de chaves também não serão consideradas.</w:t>
      </w:r>
    </w:p>
  </w:footnote>
  <w:footnote w:id="4">
    <w:p w14:paraId="615938D6" w14:textId="0D502681" w:rsidR="00484E70" w:rsidRPr="00484E70" w:rsidRDefault="00484E70">
      <w:pPr>
        <w:pStyle w:val="FootnoteText"/>
        <w:rPr>
          <w:lang w:val="pt-PT"/>
        </w:rPr>
      </w:pPr>
      <w:r w:rsidRPr="00C84EAC">
        <w:rPr>
          <w:rStyle w:val="FootnoteReference"/>
          <w:sz w:val="14"/>
          <w:szCs w:val="18"/>
        </w:rPr>
        <w:footnoteRef/>
      </w:r>
      <w:r w:rsidRPr="00C84EAC">
        <w:rPr>
          <w:sz w:val="14"/>
          <w:szCs w:val="18"/>
          <w:lang w:val="pt-PT"/>
        </w:rPr>
        <w:t xml:space="preserve"> </w:t>
      </w:r>
      <w:r w:rsidR="009E7D39" w:rsidRPr="00C84EAC">
        <w:rPr>
          <w:sz w:val="14"/>
          <w:szCs w:val="18"/>
          <w:lang w:val="pt-PT"/>
        </w:rPr>
        <w:t>Esta lista é composta pelas seguintes variáveis:</w:t>
      </w:r>
      <w:r w:rsidR="00C84EAC" w:rsidRPr="00C84EAC">
        <w:rPr>
          <w:sz w:val="14"/>
          <w:szCs w:val="18"/>
          <w:lang w:val="pt-PT"/>
        </w:rPr>
        <w:t xml:space="preserve"> 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</w:t>
      </w:r>
      <w:r w:rsidR="005A6076">
        <w:rPr>
          <w:sz w:val="14"/>
          <w:szCs w:val="18"/>
          <w:lang w:val="pt-PT"/>
        </w:rPr>
        <w:t xml:space="preserve"> e</w:t>
      </w:r>
      <w:r w:rsidR="00C84EAC" w:rsidRPr="00C84EAC">
        <w:rPr>
          <w:sz w:val="14"/>
          <w:szCs w:val="18"/>
          <w:lang w:val="pt-PT"/>
        </w:rPr>
        <w:t xml:space="preserve"> GRSS_FEE_CMMSSN_EXPNS_OFF_BLNC_CCRR</w:t>
      </w:r>
      <w:r w:rsidR="005A6076">
        <w:rPr>
          <w:sz w:val="14"/>
          <w:szCs w:val="18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DCE"/>
    <w:multiLevelType w:val="multilevel"/>
    <w:tmpl w:val="0D62AD3E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13"/>
  </w:num>
  <w:num w:numId="6">
    <w:abstractNumId w:val="4"/>
  </w:num>
  <w:num w:numId="7">
    <w:abstractNumId w:val="7"/>
  </w:num>
  <w:num w:numId="8">
    <w:abstractNumId w:val="28"/>
  </w:num>
  <w:num w:numId="9">
    <w:abstractNumId w:val="15"/>
  </w:num>
  <w:num w:numId="10">
    <w:abstractNumId w:val="8"/>
  </w:num>
  <w:num w:numId="11">
    <w:abstractNumId w:val="16"/>
  </w:num>
  <w:num w:numId="12">
    <w:abstractNumId w:val="10"/>
  </w:num>
  <w:num w:numId="13">
    <w:abstractNumId w:val="18"/>
  </w:num>
  <w:num w:numId="14">
    <w:abstractNumId w:val="24"/>
  </w:num>
  <w:num w:numId="15">
    <w:abstractNumId w:val="19"/>
  </w:num>
  <w:num w:numId="16">
    <w:abstractNumId w:val="12"/>
  </w:num>
  <w:num w:numId="17">
    <w:abstractNumId w:val="20"/>
  </w:num>
  <w:num w:numId="18">
    <w:abstractNumId w:val="21"/>
  </w:num>
  <w:num w:numId="19">
    <w:abstractNumId w:val="17"/>
  </w:num>
  <w:num w:numId="20">
    <w:abstractNumId w:val="9"/>
  </w:num>
  <w:num w:numId="21">
    <w:abstractNumId w:val="5"/>
  </w:num>
  <w:num w:numId="22">
    <w:abstractNumId w:val="26"/>
  </w:num>
  <w:num w:numId="23">
    <w:abstractNumId w:val="27"/>
  </w:num>
  <w:num w:numId="24">
    <w:abstractNumId w:val="22"/>
  </w:num>
  <w:num w:numId="25">
    <w:abstractNumId w:val="6"/>
  </w:num>
  <w:num w:numId="26">
    <w:abstractNumId w:val="14"/>
  </w:num>
  <w:num w:numId="27">
    <w:abstractNumId w:val="25"/>
  </w:num>
  <w:num w:numId="28">
    <w:abstractNumId w:val="11"/>
  </w:num>
  <w:num w:numId="29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808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494C"/>
    <w:rsid w:val="00044DF3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4F0F"/>
    <w:rsid w:val="00075070"/>
    <w:rsid w:val="00075778"/>
    <w:rsid w:val="00075C79"/>
    <w:rsid w:val="00075F48"/>
    <w:rsid w:val="000776F2"/>
    <w:rsid w:val="00077791"/>
    <w:rsid w:val="0008179F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1EBD"/>
    <w:rsid w:val="000F1F2A"/>
    <w:rsid w:val="000F251A"/>
    <w:rsid w:val="000F276F"/>
    <w:rsid w:val="000F27BB"/>
    <w:rsid w:val="000F38B4"/>
    <w:rsid w:val="000F42FE"/>
    <w:rsid w:val="000F5C22"/>
    <w:rsid w:val="000F662A"/>
    <w:rsid w:val="00100A2B"/>
    <w:rsid w:val="0010113D"/>
    <w:rsid w:val="001016AC"/>
    <w:rsid w:val="00101CEE"/>
    <w:rsid w:val="001020AE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8E5"/>
    <w:rsid w:val="0011469D"/>
    <w:rsid w:val="00115629"/>
    <w:rsid w:val="0011574C"/>
    <w:rsid w:val="001159AF"/>
    <w:rsid w:val="00115C1F"/>
    <w:rsid w:val="00115D32"/>
    <w:rsid w:val="00115E6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46ED"/>
    <w:rsid w:val="00144C92"/>
    <w:rsid w:val="00145279"/>
    <w:rsid w:val="001457BC"/>
    <w:rsid w:val="0014587D"/>
    <w:rsid w:val="00145986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37A2"/>
    <w:rsid w:val="00173B84"/>
    <w:rsid w:val="001757CE"/>
    <w:rsid w:val="00175C9D"/>
    <w:rsid w:val="00176631"/>
    <w:rsid w:val="00176C15"/>
    <w:rsid w:val="00176D65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33A2"/>
    <w:rsid w:val="00193B42"/>
    <w:rsid w:val="00193ED8"/>
    <w:rsid w:val="001943CD"/>
    <w:rsid w:val="00195046"/>
    <w:rsid w:val="0019657A"/>
    <w:rsid w:val="001975EF"/>
    <w:rsid w:val="0019765A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47AA"/>
    <w:rsid w:val="001B4BF6"/>
    <w:rsid w:val="001B554E"/>
    <w:rsid w:val="001B5C19"/>
    <w:rsid w:val="001B5D12"/>
    <w:rsid w:val="001B5FA8"/>
    <w:rsid w:val="001B6B19"/>
    <w:rsid w:val="001B6C31"/>
    <w:rsid w:val="001B7A41"/>
    <w:rsid w:val="001C069A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E016B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CCF"/>
    <w:rsid w:val="002226F6"/>
    <w:rsid w:val="00222B58"/>
    <w:rsid w:val="00223752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88C"/>
    <w:rsid w:val="00230C66"/>
    <w:rsid w:val="0023130B"/>
    <w:rsid w:val="00231B44"/>
    <w:rsid w:val="00232806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872"/>
    <w:rsid w:val="00237BFB"/>
    <w:rsid w:val="00237C38"/>
    <w:rsid w:val="002400D0"/>
    <w:rsid w:val="002404BF"/>
    <w:rsid w:val="00240BC3"/>
    <w:rsid w:val="00241008"/>
    <w:rsid w:val="002410D4"/>
    <w:rsid w:val="00241923"/>
    <w:rsid w:val="00241CC7"/>
    <w:rsid w:val="00242020"/>
    <w:rsid w:val="00242C73"/>
    <w:rsid w:val="00243179"/>
    <w:rsid w:val="00243533"/>
    <w:rsid w:val="00243A68"/>
    <w:rsid w:val="00244010"/>
    <w:rsid w:val="00244A6C"/>
    <w:rsid w:val="00244E8B"/>
    <w:rsid w:val="00245435"/>
    <w:rsid w:val="002457CD"/>
    <w:rsid w:val="00245C86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78B"/>
    <w:rsid w:val="00255D53"/>
    <w:rsid w:val="002570A5"/>
    <w:rsid w:val="00257143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CF9"/>
    <w:rsid w:val="002A0033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17B7"/>
    <w:rsid w:val="002B1BC5"/>
    <w:rsid w:val="002B1C78"/>
    <w:rsid w:val="002B2376"/>
    <w:rsid w:val="002B2379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6C7"/>
    <w:rsid w:val="002C4B56"/>
    <w:rsid w:val="002C4E7A"/>
    <w:rsid w:val="002C4F63"/>
    <w:rsid w:val="002C514E"/>
    <w:rsid w:val="002C5FEA"/>
    <w:rsid w:val="002C690A"/>
    <w:rsid w:val="002C6F50"/>
    <w:rsid w:val="002C74A7"/>
    <w:rsid w:val="002C7D1D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74"/>
    <w:rsid w:val="002E1C00"/>
    <w:rsid w:val="002E2136"/>
    <w:rsid w:val="002E2168"/>
    <w:rsid w:val="002E27EC"/>
    <w:rsid w:val="002E2B50"/>
    <w:rsid w:val="002E342B"/>
    <w:rsid w:val="002E438E"/>
    <w:rsid w:val="002E4634"/>
    <w:rsid w:val="002E505F"/>
    <w:rsid w:val="002E58EB"/>
    <w:rsid w:val="002E5CD6"/>
    <w:rsid w:val="002E6663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1570"/>
    <w:rsid w:val="003121C1"/>
    <w:rsid w:val="00313041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F4C"/>
    <w:rsid w:val="00326577"/>
    <w:rsid w:val="00327890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2270"/>
    <w:rsid w:val="003522D0"/>
    <w:rsid w:val="00352819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C68"/>
    <w:rsid w:val="003650FF"/>
    <w:rsid w:val="00366045"/>
    <w:rsid w:val="0036688F"/>
    <w:rsid w:val="003670F1"/>
    <w:rsid w:val="0037041E"/>
    <w:rsid w:val="00372516"/>
    <w:rsid w:val="00372589"/>
    <w:rsid w:val="0037260D"/>
    <w:rsid w:val="0037285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555"/>
    <w:rsid w:val="003838CE"/>
    <w:rsid w:val="00383B5B"/>
    <w:rsid w:val="00383E7F"/>
    <w:rsid w:val="003842E7"/>
    <w:rsid w:val="0038587A"/>
    <w:rsid w:val="003863C7"/>
    <w:rsid w:val="003874EA"/>
    <w:rsid w:val="0038755F"/>
    <w:rsid w:val="003878A0"/>
    <w:rsid w:val="00387A7B"/>
    <w:rsid w:val="003901B4"/>
    <w:rsid w:val="0039181B"/>
    <w:rsid w:val="003923FD"/>
    <w:rsid w:val="00392640"/>
    <w:rsid w:val="00392A99"/>
    <w:rsid w:val="00392AEE"/>
    <w:rsid w:val="00393492"/>
    <w:rsid w:val="00393607"/>
    <w:rsid w:val="00393682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3744"/>
    <w:rsid w:val="003A40FD"/>
    <w:rsid w:val="003A44E9"/>
    <w:rsid w:val="003A480E"/>
    <w:rsid w:val="003A494E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117C"/>
    <w:rsid w:val="00441333"/>
    <w:rsid w:val="004422B8"/>
    <w:rsid w:val="00442676"/>
    <w:rsid w:val="004434D0"/>
    <w:rsid w:val="00443828"/>
    <w:rsid w:val="00443ACA"/>
    <w:rsid w:val="00444122"/>
    <w:rsid w:val="00444D66"/>
    <w:rsid w:val="0044558B"/>
    <w:rsid w:val="004459F8"/>
    <w:rsid w:val="00445C7A"/>
    <w:rsid w:val="004460E6"/>
    <w:rsid w:val="0044628D"/>
    <w:rsid w:val="0044676E"/>
    <w:rsid w:val="00446B81"/>
    <w:rsid w:val="004470FE"/>
    <w:rsid w:val="004472DB"/>
    <w:rsid w:val="00447F3A"/>
    <w:rsid w:val="004509E2"/>
    <w:rsid w:val="004509E3"/>
    <w:rsid w:val="00450FA1"/>
    <w:rsid w:val="00451984"/>
    <w:rsid w:val="00451AD9"/>
    <w:rsid w:val="00452DF7"/>
    <w:rsid w:val="00453CA2"/>
    <w:rsid w:val="00453DCC"/>
    <w:rsid w:val="00453EA2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FF8"/>
    <w:rsid w:val="0046618E"/>
    <w:rsid w:val="00467B97"/>
    <w:rsid w:val="004700E4"/>
    <w:rsid w:val="004706FB"/>
    <w:rsid w:val="00470D41"/>
    <w:rsid w:val="00470DC7"/>
    <w:rsid w:val="004713A0"/>
    <w:rsid w:val="004714F7"/>
    <w:rsid w:val="004722D4"/>
    <w:rsid w:val="004723D3"/>
    <w:rsid w:val="00472C01"/>
    <w:rsid w:val="004732C1"/>
    <w:rsid w:val="0047343C"/>
    <w:rsid w:val="00473614"/>
    <w:rsid w:val="00474703"/>
    <w:rsid w:val="00474C57"/>
    <w:rsid w:val="00474F0A"/>
    <w:rsid w:val="00475DE6"/>
    <w:rsid w:val="004771A7"/>
    <w:rsid w:val="00477221"/>
    <w:rsid w:val="00480DD7"/>
    <w:rsid w:val="004821C3"/>
    <w:rsid w:val="00482827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86DF6"/>
    <w:rsid w:val="00490062"/>
    <w:rsid w:val="004900B8"/>
    <w:rsid w:val="004904BD"/>
    <w:rsid w:val="00490FBA"/>
    <w:rsid w:val="0049254E"/>
    <w:rsid w:val="0049261E"/>
    <w:rsid w:val="0049314B"/>
    <w:rsid w:val="0049377D"/>
    <w:rsid w:val="00493DCC"/>
    <w:rsid w:val="00494FDA"/>
    <w:rsid w:val="004958F0"/>
    <w:rsid w:val="00496337"/>
    <w:rsid w:val="004965A3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62E7"/>
    <w:rsid w:val="004B6605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46F5"/>
    <w:rsid w:val="004E58AB"/>
    <w:rsid w:val="004E5A85"/>
    <w:rsid w:val="004E6AF3"/>
    <w:rsid w:val="004E7349"/>
    <w:rsid w:val="004F130B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F12"/>
    <w:rsid w:val="00504FD6"/>
    <w:rsid w:val="0050561F"/>
    <w:rsid w:val="00506490"/>
    <w:rsid w:val="00506F46"/>
    <w:rsid w:val="0050784B"/>
    <w:rsid w:val="00507CD4"/>
    <w:rsid w:val="0051108D"/>
    <w:rsid w:val="00511C82"/>
    <w:rsid w:val="005123D4"/>
    <w:rsid w:val="00512D1E"/>
    <w:rsid w:val="00513A3F"/>
    <w:rsid w:val="00513A92"/>
    <w:rsid w:val="00514433"/>
    <w:rsid w:val="00514652"/>
    <w:rsid w:val="00514698"/>
    <w:rsid w:val="00516566"/>
    <w:rsid w:val="00516623"/>
    <w:rsid w:val="00516D2C"/>
    <w:rsid w:val="00516E8B"/>
    <w:rsid w:val="005176D3"/>
    <w:rsid w:val="005178F1"/>
    <w:rsid w:val="005208F5"/>
    <w:rsid w:val="00520C34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7177"/>
    <w:rsid w:val="00547989"/>
    <w:rsid w:val="00550269"/>
    <w:rsid w:val="00550599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C7E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68F7"/>
    <w:rsid w:val="006069D1"/>
    <w:rsid w:val="00607539"/>
    <w:rsid w:val="00607E3A"/>
    <w:rsid w:val="00607FCD"/>
    <w:rsid w:val="00610B10"/>
    <w:rsid w:val="00611142"/>
    <w:rsid w:val="0061461B"/>
    <w:rsid w:val="00615167"/>
    <w:rsid w:val="0061567D"/>
    <w:rsid w:val="00616146"/>
    <w:rsid w:val="006164C6"/>
    <w:rsid w:val="006201BF"/>
    <w:rsid w:val="00620B53"/>
    <w:rsid w:val="00620EE2"/>
    <w:rsid w:val="00621463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EA7"/>
    <w:rsid w:val="00626FD8"/>
    <w:rsid w:val="0063089C"/>
    <w:rsid w:val="00630C4F"/>
    <w:rsid w:val="00631011"/>
    <w:rsid w:val="0063145F"/>
    <w:rsid w:val="00631F7C"/>
    <w:rsid w:val="006321EC"/>
    <w:rsid w:val="00632C31"/>
    <w:rsid w:val="0063385F"/>
    <w:rsid w:val="0063426F"/>
    <w:rsid w:val="00634921"/>
    <w:rsid w:val="00634B24"/>
    <w:rsid w:val="00635E80"/>
    <w:rsid w:val="00636B12"/>
    <w:rsid w:val="00636ED8"/>
    <w:rsid w:val="006378DC"/>
    <w:rsid w:val="00637977"/>
    <w:rsid w:val="00640C09"/>
    <w:rsid w:val="00640E5E"/>
    <w:rsid w:val="006416C8"/>
    <w:rsid w:val="00641D69"/>
    <w:rsid w:val="00642063"/>
    <w:rsid w:val="00643895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E"/>
    <w:rsid w:val="00660FFB"/>
    <w:rsid w:val="006613C6"/>
    <w:rsid w:val="00662A80"/>
    <w:rsid w:val="006630B5"/>
    <w:rsid w:val="006642EF"/>
    <w:rsid w:val="006644B6"/>
    <w:rsid w:val="00664E5D"/>
    <w:rsid w:val="00664F22"/>
    <w:rsid w:val="00665422"/>
    <w:rsid w:val="0066568A"/>
    <w:rsid w:val="00665CF2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1773"/>
    <w:rsid w:val="006917D6"/>
    <w:rsid w:val="0069183D"/>
    <w:rsid w:val="00691C32"/>
    <w:rsid w:val="00692B44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F2DC4"/>
    <w:rsid w:val="006F2F58"/>
    <w:rsid w:val="006F2FD7"/>
    <w:rsid w:val="006F3E17"/>
    <w:rsid w:val="006F4BFB"/>
    <w:rsid w:val="006F4EFA"/>
    <w:rsid w:val="006F5E92"/>
    <w:rsid w:val="006F61BF"/>
    <w:rsid w:val="006F684F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5766"/>
    <w:rsid w:val="0070616F"/>
    <w:rsid w:val="00706A0D"/>
    <w:rsid w:val="0070781D"/>
    <w:rsid w:val="00710650"/>
    <w:rsid w:val="00711A7F"/>
    <w:rsid w:val="00711D4C"/>
    <w:rsid w:val="0071277C"/>
    <w:rsid w:val="0071281F"/>
    <w:rsid w:val="007132BD"/>
    <w:rsid w:val="00713C76"/>
    <w:rsid w:val="00714D64"/>
    <w:rsid w:val="0071511A"/>
    <w:rsid w:val="00715537"/>
    <w:rsid w:val="0071594B"/>
    <w:rsid w:val="00715D05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138F"/>
    <w:rsid w:val="00781D25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ECF"/>
    <w:rsid w:val="007A4214"/>
    <w:rsid w:val="007A498E"/>
    <w:rsid w:val="007A4BFA"/>
    <w:rsid w:val="007A5BF4"/>
    <w:rsid w:val="007A5E76"/>
    <w:rsid w:val="007A65FC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1DF"/>
    <w:rsid w:val="007B56DE"/>
    <w:rsid w:val="007B6684"/>
    <w:rsid w:val="007B75E1"/>
    <w:rsid w:val="007B7897"/>
    <w:rsid w:val="007C008A"/>
    <w:rsid w:val="007C0C20"/>
    <w:rsid w:val="007C13EC"/>
    <w:rsid w:val="007C198C"/>
    <w:rsid w:val="007C2292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691"/>
    <w:rsid w:val="007F4665"/>
    <w:rsid w:val="007F4828"/>
    <w:rsid w:val="007F4FD4"/>
    <w:rsid w:val="007F5CE7"/>
    <w:rsid w:val="007F618A"/>
    <w:rsid w:val="007F6831"/>
    <w:rsid w:val="007F74D6"/>
    <w:rsid w:val="00800255"/>
    <w:rsid w:val="00800348"/>
    <w:rsid w:val="008005C8"/>
    <w:rsid w:val="008006BE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4089"/>
    <w:rsid w:val="00824C6D"/>
    <w:rsid w:val="00825A27"/>
    <w:rsid w:val="00825CB7"/>
    <w:rsid w:val="0082620A"/>
    <w:rsid w:val="00826DF8"/>
    <w:rsid w:val="00827B72"/>
    <w:rsid w:val="008323E3"/>
    <w:rsid w:val="00832A3D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2059"/>
    <w:rsid w:val="00862EC2"/>
    <w:rsid w:val="008631CE"/>
    <w:rsid w:val="00863614"/>
    <w:rsid w:val="0086413B"/>
    <w:rsid w:val="0086443E"/>
    <w:rsid w:val="00864D95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7C0"/>
    <w:rsid w:val="00887B8C"/>
    <w:rsid w:val="00887BAE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341"/>
    <w:rsid w:val="008B06A2"/>
    <w:rsid w:val="008B0E5F"/>
    <w:rsid w:val="008B0F71"/>
    <w:rsid w:val="008B16E3"/>
    <w:rsid w:val="008B2245"/>
    <w:rsid w:val="008B23F4"/>
    <w:rsid w:val="008B26FD"/>
    <w:rsid w:val="008B291B"/>
    <w:rsid w:val="008B2E86"/>
    <w:rsid w:val="008B3DF1"/>
    <w:rsid w:val="008B4DEF"/>
    <w:rsid w:val="008B6018"/>
    <w:rsid w:val="008B614F"/>
    <w:rsid w:val="008B6567"/>
    <w:rsid w:val="008B7F73"/>
    <w:rsid w:val="008C0B76"/>
    <w:rsid w:val="008C0EAA"/>
    <w:rsid w:val="008C1781"/>
    <w:rsid w:val="008C1E15"/>
    <w:rsid w:val="008C25F1"/>
    <w:rsid w:val="008C2B00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2040"/>
    <w:rsid w:val="008D3325"/>
    <w:rsid w:val="008D440D"/>
    <w:rsid w:val="008D62D3"/>
    <w:rsid w:val="008D71E6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99"/>
    <w:rsid w:val="00900DB1"/>
    <w:rsid w:val="0090171E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724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50179"/>
    <w:rsid w:val="00952424"/>
    <w:rsid w:val="009529D2"/>
    <w:rsid w:val="00952AB7"/>
    <w:rsid w:val="00952D32"/>
    <w:rsid w:val="00952D50"/>
    <w:rsid w:val="00954448"/>
    <w:rsid w:val="00954676"/>
    <w:rsid w:val="0095482F"/>
    <w:rsid w:val="00954D9E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5106"/>
    <w:rsid w:val="009A6301"/>
    <w:rsid w:val="009A642D"/>
    <w:rsid w:val="009A7764"/>
    <w:rsid w:val="009A7B3B"/>
    <w:rsid w:val="009B02A4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D6"/>
    <w:rsid w:val="009B7AF7"/>
    <w:rsid w:val="009B7B69"/>
    <w:rsid w:val="009C15C1"/>
    <w:rsid w:val="009C16E3"/>
    <w:rsid w:val="009C2E73"/>
    <w:rsid w:val="009C30B7"/>
    <w:rsid w:val="009C321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F8F"/>
    <w:rsid w:val="009E384A"/>
    <w:rsid w:val="009E3B66"/>
    <w:rsid w:val="009E3D9D"/>
    <w:rsid w:val="009E4585"/>
    <w:rsid w:val="009E4C66"/>
    <w:rsid w:val="009E5122"/>
    <w:rsid w:val="009E5931"/>
    <w:rsid w:val="009E5DB9"/>
    <w:rsid w:val="009E64E0"/>
    <w:rsid w:val="009E7D39"/>
    <w:rsid w:val="009F0100"/>
    <w:rsid w:val="009F051E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A00048"/>
    <w:rsid w:val="00A0097E"/>
    <w:rsid w:val="00A010A8"/>
    <w:rsid w:val="00A010E7"/>
    <w:rsid w:val="00A01143"/>
    <w:rsid w:val="00A01662"/>
    <w:rsid w:val="00A018B8"/>
    <w:rsid w:val="00A022CA"/>
    <w:rsid w:val="00A0277A"/>
    <w:rsid w:val="00A0289B"/>
    <w:rsid w:val="00A038C4"/>
    <w:rsid w:val="00A052F1"/>
    <w:rsid w:val="00A05490"/>
    <w:rsid w:val="00A05B85"/>
    <w:rsid w:val="00A063EE"/>
    <w:rsid w:val="00A073B3"/>
    <w:rsid w:val="00A074C1"/>
    <w:rsid w:val="00A10228"/>
    <w:rsid w:val="00A115AB"/>
    <w:rsid w:val="00A116E7"/>
    <w:rsid w:val="00A11810"/>
    <w:rsid w:val="00A11C80"/>
    <w:rsid w:val="00A12E93"/>
    <w:rsid w:val="00A1319C"/>
    <w:rsid w:val="00A13E90"/>
    <w:rsid w:val="00A1435B"/>
    <w:rsid w:val="00A15BC4"/>
    <w:rsid w:val="00A1607A"/>
    <w:rsid w:val="00A161A4"/>
    <w:rsid w:val="00A16220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AAF"/>
    <w:rsid w:val="00A25BF5"/>
    <w:rsid w:val="00A30558"/>
    <w:rsid w:val="00A30746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AB3"/>
    <w:rsid w:val="00A62C9F"/>
    <w:rsid w:val="00A62F3A"/>
    <w:rsid w:val="00A63327"/>
    <w:rsid w:val="00A64228"/>
    <w:rsid w:val="00A64356"/>
    <w:rsid w:val="00A64E0F"/>
    <w:rsid w:val="00A6550D"/>
    <w:rsid w:val="00A659E1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54A"/>
    <w:rsid w:val="00A9610F"/>
    <w:rsid w:val="00A967F7"/>
    <w:rsid w:val="00A97660"/>
    <w:rsid w:val="00A97816"/>
    <w:rsid w:val="00A9784E"/>
    <w:rsid w:val="00A97878"/>
    <w:rsid w:val="00A97DAC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432A"/>
    <w:rsid w:val="00AA4905"/>
    <w:rsid w:val="00AA4A69"/>
    <w:rsid w:val="00AA4D57"/>
    <w:rsid w:val="00AA5249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EE7"/>
    <w:rsid w:val="00AF4221"/>
    <w:rsid w:val="00AF4E6B"/>
    <w:rsid w:val="00AF6A6C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6001"/>
    <w:rsid w:val="00B06020"/>
    <w:rsid w:val="00B0660D"/>
    <w:rsid w:val="00B06697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207A7"/>
    <w:rsid w:val="00B20E03"/>
    <w:rsid w:val="00B21A10"/>
    <w:rsid w:val="00B21E4C"/>
    <w:rsid w:val="00B22165"/>
    <w:rsid w:val="00B221F3"/>
    <w:rsid w:val="00B22D05"/>
    <w:rsid w:val="00B23027"/>
    <w:rsid w:val="00B235F2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1097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6325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83E"/>
    <w:rsid w:val="00BC0FB4"/>
    <w:rsid w:val="00BC1D59"/>
    <w:rsid w:val="00BC266F"/>
    <w:rsid w:val="00BC3B6F"/>
    <w:rsid w:val="00BC3BAF"/>
    <w:rsid w:val="00BC607F"/>
    <w:rsid w:val="00BC6691"/>
    <w:rsid w:val="00BC6BEA"/>
    <w:rsid w:val="00BC7ABF"/>
    <w:rsid w:val="00BC7F7E"/>
    <w:rsid w:val="00BD00F3"/>
    <w:rsid w:val="00BD03BB"/>
    <w:rsid w:val="00BD162B"/>
    <w:rsid w:val="00BD1A10"/>
    <w:rsid w:val="00BD1B94"/>
    <w:rsid w:val="00BD24E2"/>
    <w:rsid w:val="00BD3A8E"/>
    <w:rsid w:val="00BD3EE6"/>
    <w:rsid w:val="00BD3FE6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E3F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4866"/>
    <w:rsid w:val="00C1539E"/>
    <w:rsid w:val="00C158DA"/>
    <w:rsid w:val="00C163ED"/>
    <w:rsid w:val="00C17259"/>
    <w:rsid w:val="00C1757F"/>
    <w:rsid w:val="00C1775B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803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1252"/>
    <w:rsid w:val="00C719FD"/>
    <w:rsid w:val="00C71A32"/>
    <w:rsid w:val="00C7229E"/>
    <w:rsid w:val="00C72C7A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8136E"/>
    <w:rsid w:val="00C81399"/>
    <w:rsid w:val="00C82158"/>
    <w:rsid w:val="00C8245D"/>
    <w:rsid w:val="00C82C91"/>
    <w:rsid w:val="00C8389D"/>
    <w:rsid w:val="00C83989"/>
    <w:rsid w:val="00C84EAC"/>
    <w:rsid w:val="00C85140"/>
    <w:rsid w:val="00C85C0F"/>
    <w:rsid w:val="00C8703B"/>
    <w:rsid w:val="00C87309"/>
    <w:rsid w:val="00C878B8"/>
    <w:rsid w:val="00C90E05"/>
    <w:rsid w:val="00C913D5"/>
    <w:rsid w:val="00C91A98"/>
    <w:rsid w:val="00C91D41"/>
    <w:rsid w:val="00C928AC"/>
    <w:rsid w:val="00C937D5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EE4"/>
    <w:rsid w:val="00CA3FBA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F65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652A"/>
    <w:rsid w:val="00D212DE"/>
    <w:rsid w:val="00D2161D"/>
    <w:rsid w:val="00D22271"/>
    <w:rsid w:val="00D236E8"/>
    <w:rsid w:val="00D24251"/>
    <w:rsid w:val="00D24356"/>
    <w:rsid w:val="00D24DDA"/>
    <w:rsid w:val="00D25BA7"/>
    <w:rsid w:val="00D26AB4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518C"/>
    <w:rsid w:val="00D35C72"/>
    <w:rsid w:val="00D35FCF"/>
    <w:rsid w:val="00D3623E"/>
    <w:rsid w:val="00D369A7"/>
    <w:rsid w:val="00D36E73"/>
    <w:rsid w:val="00D36F14"/>
    <w:rsid w:val="00D3790B"/>
    <w:rsid w:val="00D37F3D"/>
    <w:rsid w:val="00D40B5C"/>
    <w:rsid w:val="00D40D27"/>
    <w:rsid w:val="00D4280C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506C2"/>
    <w:rsid w:val="00D507B4"/>
    <w:rsid w:val="00D5108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800"/>
    <w:rsid w:val="00D61DFC"/>
    <w:rsid w:val="00D62453"/>
    <w:rsid w:val="00D629CD"/>
    <w:rsid w:val="00D62D8B"/>
    <w:rsid w:val="00D631AD"/>
    <w:rsid w:val="00D6508A"/>
    <w:rsid w:val="00D65DF0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53DB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CB1"/>
    <w:rsid w:val="00DB194F"/>
    <w:rsid w:val="00DB1A43"/>
    <w:rsid w:val="00DB3767"/>
    <w:rsid w:val="00DB3E31"/>
    <w:rsid w:val="00DB414C"/>
    <w:rsid w:val="00DB4238"/>
    <w:rsid w:val="00DB4B36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D08B8"/>
    <w:rsid w:val="00DD1425"/>
    <w:rsid w:val="00DD15A2"/>
    <w:rsid w:val="00DD17D7"/>
    <w:rsid w:val="00DD1B10"/>
    <w:rsid w:val="00DD2A34"/>
    <w:rsid w:val="00DD35BB"/>
    <w:rsid w:val="00DD3C49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6CF6"/>
    <w:rsid w:val="00E1028C"/>
    <w:rsid w:val="00E109C1"/>
    <w:rsid w:val="00E118DC"/>
    <w:rsid w:val="00E11FA2"/>
    <w:rsid w:val="00E125FA"/>
    <w:rsid w:val="00E12706"/>
    <w:rsid w:val="00E13AD1"/>
    <w:rsid w:val="00E13DEC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59B"/>
    <w:rsid w:val="00E20DF0"/>
    <w:rsid w:val="00E20E84"/>
    <w:rsid w:val="00E20F14"/>
    <w:rsid w:val="00E21AA6"/>
    <w:rsid w:val="00E21EE8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51116"/>
    <w:rsid w:val="00E51605"/>
    <w:rsid w:val="00E51C60"/>
    <w:rsid w:val="00E52BDE"/>
    <w:rsid w:val="00E53ED9"/>
    <w:rsid w:val="00E53F66"/>
    <w:rsid w:val="00E5417B"/>
    <w:rsid w:val="00E54BEF"/>
    <w:rsid w:val="00E54CF5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F81"/>
    <w:rsid w:val="00E93D22"/>
    <w:rsid w:val="00E94373"/>
    <w:rsid w:val="00E943B8"/>
    <w:rsid w:val="00E94C20"/>
    <w:rsid w:val="00E94D87"/>
    <w:rsid w:val="00E95599"/>
    <w:rsid w:val="00E95746"/>
    <w:rsid w:val="00E95BBF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3EFE"/>
    <w:rsid w:val="00EB4581"/>
    <w:rsid w:val="00EB4A19"/>
    <w:rsid w:val="00EB5959"/>
    <w:rsid w:val="00EB5A54"/>
    <w:rsid w:val="00EB5CD1"/>
    <w:rsid w:val="00EB605B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220A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07BF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66E"/>
    <w:rsid w:val="00F1071D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201A2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2539"/>
    <w:rsid w:val="00F32AC5"/>
    <w:rsid w:val="00F345ED"/>
    <w:rsid w:val="00F34962"/>
    <w:rsid w:val="00F36AE2"/>
    <w:rsid w:val="00F376A2"/>
    <w:rsid w:val="00F37BC0"/>
    <w:rsid w:val="00F37EA9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73D7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BA1"/>
    <w:rsid w:val="00FE358D"/>
    <w:rsid w:val="00FE3DAB"/>
    <w:rsid w:val="00FE4CF5"/>
    <w:rsid w:val="00FE54B2"/>
    <w:rsid w:val="00FE5A68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0FFC"/>
  <w15:chartTrackingRefBased/>
  <w15:docId w15:val="{AE3B6E78-8EA4-4117-BF47-A826BA21F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1A9B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A37176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86BC25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86BC25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75787B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75787B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sharepoint/v3"/>
    <ds:schemaRef ds:uri="http://schemas.microsoft.com/office/2006/metadata/properties"/>
    <ds:schemaRef ds:uri="62579756-ea5f-4d3f-bbf2-0d85b7e8f7ce"/>
    <ds:schemaRef ds:uri="http://purl.org/dc/elements/1.1/"/>
    <ds:schemaRef ds:uri="http://purl.org/dc/dcmitype/"/>
    <ds:schemaRef ds:uri="http://schemas.microsoft.com/office/infopath/2007/PartnerControls"/>
    <ds:schemaRef ds:uri="f4e7785c-2d80-48b8-b54c-785e670d877b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39ED20F-B655-4D57-B025-99EDE88DB761}"/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1FC151-D54A-4CFD-AFD4-D7789ADEC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15830</TotalTime>
  <Pages>16</Pages>
  <Words>6476</Words>
  <Characters>36919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43309</CharactersWithSpaces>
  <SharedDoc>false</SharedDoc>
  <HLinks>
    <vt:vector size="96" baseType="variant">
      <vt:variant>
        <vt:i4>1769527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_Toc150535594</vt:lpwstr>
      </vt:variant>
      <vt:variant>
        <vt:i4>1769527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_Toc150535593</vt:lpwstr>
      </vt:variant>
      <vt:variant>
        <vt:i4>1769527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_Toc150535592</vt:lpwstr>
      </vt:variant>
      <vt:variant>
        <vt:i4>1769527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_Toc150535591</vt:lpwstr>
      </vt:variant>
      <vt:variant>
        <vt:i4>1769527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_Toc150535590</vt:lpwstr>
      </vt:variant>
      <vt:variant>
        <vt:i4>1703991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_Toc150535589</vt:lpwstr>
      </vt:variant>
      <vt:variant>
        <vt:i4>1703991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_Toc150535588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_Toc150535587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_Toc150535586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_Toc150535585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_Toc150535584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_Toc150535583</vt:lpwstr>
      </vt:variant>
      <vt:variant>
        <vt:i4>1703991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_Toc150535582</vt:lpwstr>
      </vt:variant>
      <vt:variant>
        <vt:i4>1703991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_Toc150535581</vt:lpwstr>
      </vt:variant>
      <vt:variant>
        <vt:i4>1703991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_Toc150535580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_Toc150535579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Pedro Frederico Matos Regalado de Oliveira</cp:lastModifiedBy>
  <cp:revision>950</cp:revision>
  <cp:lastPrinted>2016-04-05T07:14:00Z</cp:lastPrinted>
  <dcterms:created xsi:type="dcterms:W3CDTF">2023-09-29T22:55:00Z</dcterms:created>
  <dcterms:modified xsi:type="dcterms:W3CDTF">2024-03-05T09:06:00Z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</Properties>
</file>